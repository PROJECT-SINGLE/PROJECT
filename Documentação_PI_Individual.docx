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D654" w14:textId="4C23F5AF" w:rsidR="00D077E9" w:rsidRPr="004F0028" w:rsidRDefault="006A3092" w:rsidP="00D70D02">
      <w:pPr>
        <w:rPr>
          <w:lang w:val="pt-BR"/>
        </w:rPr>
      </w:pPr>
      <w:r w:rsidRPr="004F0028">
        <w:rPr>
          <w:noProof/>
          <w:lang w:val="pt-BR" w:bidi="pt-BR"/>
        </w:rPr>
        <mc:AlternateContent>
          <mc:Choice Requires="wps">
            <w:drawing>
              <wp:anchor distT="0" distB="0" distL="114300" distR="114300" simplePos="0" relativeHeight="251660288" behindDoc="1" locked="0" layoutInCell="1" allowOverlap="1" wp14:anchorId="1F225A27" wp14:editId="3DA13D1B">
                <wp:simplePos x="0" y="0"/>
                <wp:positionH relativeFrom="column">
                  <wp:posOffset>-194309</wp:posOffset>
                </wp:positionH>
                <wp:positionV relativeFrom="page">
                  <wp:posOffset>933450</wp:posOffset>
                </wp:positionV>
                <wp:extent cx="3352800" cy="8656955"/>
                <wp:effectExtent l="0" t="0" r="0" b="0"/>
                <wp:wrapNone/>
                <wp:docPr id="3" name="Retângulo 3" descr="retângulo branco para o texto na capa"/>
                <wp:cNvGraphicFramePr/>
                <a:graphic xmlns:a="http://schemas.openxmlformats.org/drawingml/2006/main">
                  <a:graphicData uri="http://schemas.microsoft.com/office/word/2010/wordprocessingShape">
                    <wps:wsp>
                      <wps:cNvSpPr/>
                      <wps:spPr>
                        <a:xfrm>
                          <a:off x="0" y="0"/>
                          <a:ext cx="3352800" cy="86569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504F4" id="Retângulo 3" o:spid="_x0000_s1026" alt="retângulo branco para o texto na capa" style="position:absolute;margin-left:-15.3pt;margin-top:73.5pt;width:264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" fillcolor="white [3212]" stroked="f" strokeweight="2pt">
                <w10:wrap anchory="page"/>
              </v:rect>
            </w:pict>
          </mc:Fallback>
        </mc:AlternateContent>
      </w:r>
      <w:r w:rsidRPr="006A3092">
        <w:rPr>
          <w:noProof/>
          <w:lang w:val="pt-BR" w:bidi="pt-BR"/>
        </w:rPr>
        <w:drawing>
          <wp:anchor distT="0" distB="0" distL="114300" distR="114300" simplePos="0" relativeHeight="251659775" behindDoc="1" locked="0" layoutInCell="1" allowOverlap="1" wp14:anchorId="6D55F02A" wp14:editId="76083883">
            <wp:simplePos x="0" y="0"/>
            <wp:positionH relativeFrom="column">
              <wp:posOffset>-3489960</wp:posOffset>
            </wp:positionH>
            <wp:positionV relativeFrom="paragraph">
              <wp:posOffset>-1518285</wp:posOffset>
            </wp:positionV>
            <wp:extent cx="13425170" cy="8401050"/>
            <wp:effectExtent l="0" t="0" r="5080" b="0"/>
            <wp:wrapNone/>
            <wp:docPr id="17134953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5339" name=""/>
                    <pic:cNvPicPr/>
                  </pic:nvPicPr>
                  <pic:blipFill>
                    <a:blip r:embed="rId8">
                      <a:extLst>
                        <a:ext uri="{28A0092B-C50C-407E-A947-70E740481C1C}">
                          <a14:useLocalDpi xmlns:a14="http://schemas.microsoft.com/office/drawing/2010/main" val="0"/>
                        </a:ext>
                      </a:extLst>
                    </a:blip>
                    <a:stretch>
                      <a:fillRect/>
                    </a:stretch>
                  </pic:blipFill>
                  <pic:spPr>
                    <a:xfrm>
                      <a:off x="0" y="0"/>
                      <a:ext cx="13432033" cy="8405345"/>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4F0028" w14:paraId="35F9C450" w14:textId="77777777" w:rsidTr="00AB02A7">
        <w:trPr>
          <w:trHeight w:val="1894"/>
        </w:trPr>
        <w:tc>
          <w:tcPr>
            <w:tcW w:w="5580" w:type="dxa"/>
            <w:tcBorders>
              <w:top w:val="nil"/>
              <w:left w:val="nil"/>
              <w:bottom w:val="nil"/>
              <w:right w:val="nil"/>
            </w:tcBorders>
          </w:tcPr>
          <w:p w14:paraId="592F1660" w14:textId="77777777" w:rsidR="00D077E9" w:rsidRPr="004F0028" w:rsidRDefault="00D077E9" w:rsidP="00AB02A7">
            <w:pPr>
              <w:rPr>
                <w:lang w:val="pt-BR"/>
              </w:rPr>
            </w:pPr>
            <w:r w:rsidRPr="004F0028">
              <w:rPr>
                <w:noProof/>
                <w:lang w:val="pt-BR" w:bidi="pt-BR"/>
              </w:rPr>
              <mc:AlternateContent>
                <mc:Choice Requires="wps">
                  <w:drawing>
                    <wp:inline distT="0" distB="0" distL="0" distR="0" wp14:anchorId="2E81C4ED" wp14:editId="48DFFF12">
                      <wp:extent cx="2762250" cy="1809750"/>
                      <wp:effectExtent l="0" t="0" r="0" b="0"/>
                      <wp:docPr id="8" name="Caixa de Texto 8"/>
                      <wp:cNvGraphicFramePr/>
                      <a:graphic xmlns:a="http://schemas.openxmlformats.org/drawingml/2006/main">
                        <a:graphicData uri="http://schemas.microsoft.com/office/word/2010/wordprocessingShape">
                          <wps:wsp>
                            <wps:cNvSpPr txBox="1"/>
                            <wps:spPr>
                              <a:xfrm>
                                <a:off x="0" y="0"/>
                                <a:ext cx="2762250" cy="1809750"/>
                              </a:xfrm>
                              <a:prstGeom prst="rect">
                                <a:avLst/>
                              </a:prstGeom>
                              <a:noFill/>
                              <a:ln w="6350">
                                <a:noFill/>
                              </a:ln>
                            </wps:spPr>
                            <wps:txbx>
                              <w:txbxContent>
                                <w:p w14:paraId="477949ED" w14:textId="01E89A90" w:rsidR="00D077E9" w:rsidRPr="006A3092" w:rsidRDefault="00565AE8" w:rsidP="00D077E9">
                                  <w:pPr>
                                    <w:pStyle w:val="Ttulo"/>
                                    <w:spacing w:after="0"/>
                                    <w:rPr>
                                      <w:color w:val="1A014B"/>
                                      <w:sz w:val="56"/>
                                      <w:szCs w:val="56"/>
                                      <w:lang w:val="pt-BR" w:bidi="pt-BR"/>
                                    </w:rPr>
                                  </w:pPr>
                                  <w:r w:rsidRPr="006A3092">
                                    <w:rPr>
                                      <w:color w:val="1A014B"/>
                                      <w:sz w:val="56"/>
                                      <w:szCs w:val="56"/>
                                      <w:lang w:val="pt-BR" w:bidi="pt-BR"/>
                                    </w:rPr>
                                    <w:t>Documentação</w:t>
                                  </w:r>
                                </w:p>
                                <w:p w14:paraId="2EFFAF17" w14:textId="2C0F0D2B" w:rsidR="00565AE8" w:rsidRDefault="006A3092" w:rsidP="00D077E9">
                                  <w:pPr>
                                    <w:pStyle w:val="Ttulo"/>
                                    <w:spacing w:after="0"/>
                                    <w:rPr>
                                      <w:color w:val="1A014B"/>
                                      <w:sz w:val="60"/>
                                      <w:szCs w:val="60"/>
                                      <w:lang w:val="pt-BR" w:bidi="pt-BR"/>
                                    </w:rPr>
                                  </w:pPr>
                                  <w:r>
                                    <w:rPr>
                                      <w:color w:val="1A014B"/>
                                      <w:sz w:val="60"/>
                                      <w:szCs w:val="60"/>
                                      <w:lang w:val="pt-BR" w:bidi="pt-BR"/>
                                    </w:rPr>
                                    <w:t xml:space="preserve">PI </w:t>
                                  </w:r>
                                </w:p>
                                <w:p w14:paraId="30BC2D72" w14:textId="7057620C" w:rsidR="006A3092" w:rsidRPr="006A3092" w:rsidRDefault="006A3092" w:rsidP="00D077E9">
                                  <w:pPr>
                                    <w:pStyle w:val="Ttulo"/>
                                    <w:spacing w:after="0"/>
                                    <w:rPr>
                                      <w:color w:val="1A014B"/>
                                      <w:sz w:val="60"/>
                                      <w:szCs w:val="60"/>
                                    </w:rPr>
                                  </w:pPr>
                                  <w:r>
                                    <w:rPr>
                                      <w:color w:val="1A014B"/>
                                      <w:sz w:val="60"/>
                                      <w:szCs w:val="60"/>
                                      <w:lang w:val="pt-BR" w:bidi="pt-BR"/>
                                    </w:rPr>
                                    <w:t>Individual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aixa de Texto 8" o:spid="_x0000_s1026" type="#_x0000_t202" style="width:217.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" filled="f" stroked="f" strokeweight=".5pt">
                      <v:textbox>
                        <w:txbxContent>
                          <w:p w14:paraId="477949ED" w14:textId="01E89A90" w:rsidR="00D077E9" w:rsidRPr="006A3092" w:rsidRDefault="00565AE8" w:rsidP="00D077E9">
                            <w:pPr>
                              <w:pStyle w:val="Ttulo"/>
                              <w:spacing w:after="0"/>
                              <w:rPr>
                                <w:color w:val="1A014B"/>
                                <w:sz w:val="56"/>
                                <w:szCs w:val="56"/>
                                <w:lang w:val="pt-BR" w:bidi="pt-BR"/>
                              </w:rPr>
                            </w:pPr>
                            <w:r w:rsidRPr="006A3092">
                              <w:rPr>
                                <w:color w:val="1A014B"/>
                                <w:sz w:val="56"/>
                                <w:szCs w:val="56"/>
                                <w:lang w:val="pt-BR" w:bidi="pt-BR"/>
                              </w:rPr>
                              <w:t>Documentação</w:t>
                            </w:r>
                          </w:p>
                          <w:p w14:paraId="2EFFAF17" w14:textId="2C0F0D2B" w:rsidR="00565AE8" w:rsidRDefault="006A3092" w:rsidP="00D077E9">
                            <w:pPr>
                              <w:pStyle w:val="Ttulo"/>
                              <w:spacing w:after="0"/>
                              <w:rPr>
                                <w:color w:val="1A014B"/>
                                <w:sz w:val="60"/>
                                <w:szCs w:val="60"/>
                                <w:lang w:val="pt-BR" w:bidi="pt-BR"/>
                              </w:rPr>
                            </w:pPr>
                            <w:r>
                              <w:rPr>
                                <w:color w:val="1A014B"/>
                                <w:sz w:val="60"/>
                                <w:szCs w:val="60"/>
                                <w:lang w:val="pt-BR" w:bidi="pt-BR"/>
                              </w:rPr>
                              <w:t xml:space="preserve">PI </w:t>
                            </w:r>
                          </w:p>
                          <w:p w14:paraId="30BC2D72" w14:textId="7057620C" w:rsidR="006A3092" w:rsidRPr="006A3092" w:rsidRDefault="006A3092" w:rsidP="00D077E9">
                            <w:pPr>
                              <w:pStyle w:val="Ttulo"/>
                              <w:spacing w:after="0"/>
                              <w:rPr>
                                <w:color w:val="1A014B"/>
                                <w:sz w:val="60"/>
                                <w:szCs w:val="60"/>
                              </w:rPr>
                            </w:pPr>
                            <w:r>
                              <w:rPr>
                                <w:color w:val="1A014B"/>
                                <w:sz w:val="60"/>
                                <w:szCs w:val="60"/>
                                <w:lang w:val="pt-BR" w:bidi="pt-BR"/>
                              </w:rPr>
                              <w:t>Individual</w:t>
                            </w:r>
                          </w:p>
                        </w:txbxContent>
                      </v:textbox>
                      <w10:anchorlock/>
                    </v:shape>
                  </w:pict>
                </mc:Fallback>
              </mc:AlternateContent>
            </w:r>
          </w:p>
          <w:p w14:paraId="7E7A541C" w14:textId="77777777" w:rsidR="00D077E9" w:rsidRPr="004F0028" w:rsidRDefault="00D077E9" w:rsidP="00AB02A7">
            <w:pPr>
              <w:rPr>
                <w:lang w:val="pt-BR"/>
              </w:rPr>
            </w:pPr>
            <w:r w:rsidRPr="004F0028">
              <w:rPr>
                <w:noProof/>
                <w:lang w:val="pt-BR" w:bidi="pt-BR"/>
              </w:rPr>
              <mc:AlternateContent>
                <mc:Choice Requires="wps">
                  <w:drawing>
                    <wp:inline distT="0" distB="0" distL="0" distR="0" wp14:anchorId="325EECF4" wp14:editId="7EB51CE3">
                      <wp:extent cx="1390918" cy="0"/>
                      <wp:effectExtent l="0" t="19050" r="19050" b="19050"/>
                      <wp:docPr id="5" name="Conector Re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C14FC2" id="Conector Re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4F0028" w14:paraId="23556DC9" w14:textId="77777777" w:rsidTr="004F0028">
        <w:trPr>
          <w:trHeight w:val="7191"/>
        </w:trPr>
        <w:tc>
          <w:tcPr>
            <w:tcW w:w="5580" w:type="dxa"/>
            <w:tcBorders>
              <w:top w:val="nil"/>
              <w:left w:val="nil"/>
              <w:bottom w:val="nil"/>
              <w:right w:val="nil"/>
            </w:tcBorders>
          </w:tcPr>
          <w:p w14:paraId="49ECFA91" w14:textId="77777777" w:rsidR="00D077E9" w:rsidRPr="004F0028" w:rsidRDefault="00D077E9" w:rsidP="00AB02A7">
            <w:pPr>
              <w:rPr>
                <w:noProof/>
                <w:lang w:val="pt-BR"/>
              </w:rPr>
            </w:pPr>
          </w:p>
        </w:tc>
      </w:tr>
      <w:tr w:rsidR="00D077E9" w:rsidRPr="004F0028" w14:paraId="16FA6712" w14:textId="77777777" w:rsidTr="00AB02A7">
        <w:trPr>
          <w:trHeight w:val="2438"/>
        </w:trPr>
        <w:tc>
          <w:tcPr>
            <w:tcW w:w="5580" w:type="dxa"/>
            <w:tcBorders>
              <w:top w:val="nil"/>
              <w:left w:val="nil"/>
              <w:bottom w:val="nil"/>
              <w:right w:val="nil"/>
            </w:tcBorders>
          </w:tcPr>
          <w:sdt>
            <w:sdtPr>
              <w:rPr>
                <w:color w:val="1A014B"/>
                <w:lang w:val="pt-BR"/>
              </w:rPr>
              <w:id w:val="1080870105"/>
              <w:placeholder>
                <w:docPart w:val="2B4C8FCFC0414C1990C30F295FE797FB"/>
              </w:placeholder>
              <w15:appearance w15:val="hidden"/>
            </w:sdtPr>
            <w:sdtEndPr/>
            <w:sdtContent>
              <w:p w14:paraId="1F617B15" w14:textId="2A381072" w:rsidR="00D077E9" w:rsidRPr="006A3092" w:rsidRDefault="004F0028" w:rsidP="00AB02A7">
                <w:pPr>
                  <w:rPr>
                    <w:color w:val="1A014B"/>
                    <w:lang w:val="pt-BR"/>
                  </w:rPr>
                </w:pPr>
                <w:r w:rsidRPr="006A3092">
                  <w:rPr>
                    <w:rStyle w:val="SubttuloChar"/>
                    <w:color w:val="1A014B"/>
                    <w:lang w:val="pt-BR" w:bidi="pt-BR"/>
                  </w:rPr>
                  <w:fldChar w:fldCharType="begin"/>
                </w:r>
                <w:r w:rsidRPr="006A3092">
                  <w:rPr>
                    <w:rStyle w:val="SubttuloChar"/>
                    <w:color w:val="1A014B"/>
                    <w:lang w:val="pt-BR" w:bidi="pt-BR"/>
                  </w:rPr>
                  <w:instrText xml:space="preserve"> DATE  \@ "d' de 'MMMM"  \* MERGEFORMAT </w:instrText>
                </w:r>
                <w:r w:rsidRPr="006A3092">
                  <w:rPr>
                    <w:rStyle w:val="SubttuloChar"/>
                    <w:color w:val="1A014B"/>
                    <w:lang w:val="pt-BR" w:bidi="pt-BR"/>
                  </w:rPr>
                  <w:fldChar w:fldCharType="separate"/>
                </w:r>
                <w:r w:rsidR="004B0E58">
                  <w:rPr>
                    <w:rStyle w:val="SubttuloChar"/>
                    <w:noProof/>
                    <w:color w:val="1A014B"/>
                    <w:lang w:val="pt-BR" w:bidi="pt-BR"/>
                  </w:rPr>
                  <w:t>21 de maio</w:t>
                </w:r>
                <w:r w:rsidRPr="006A3092">
                  <w:rPr>
                    <w:rStyle w:val="SubttuloChar"/>
                    <w:color w:val="1A014B"/>
                    <w:lang w:val="pt-BR" w:bidi="pt-BR"/>
                  </w:rPr>
                  <w:fldChar w:fldCharType="end"/>
                </w:r>
              </w:p>
            </w:sdtContent>
          </w:sdt>
          <w:p w14:paraId="79BB9DE8" w14:textId="77777777" w:rsidR="00D077E9" w:rsidRPr="00C56405" w:rsidRDefault="00D077E9" w:rsidP="00AB02A7">
            <w:pPr>
              <w:rPr>
                <w:noProof/>
                <w:color w:val="6E4610"/>
                <w:sz w:val="10"/>
                <w:szCs w:val="10"/>
                <w:lang w:val="pt-BR"/>
              </w:rPr>
            </w:pPr>
            <w:r w:rsidRPr="00C56405">
              <w:rPr>
                <w:noProof/>
                <w:color w:val="6E4610"/>
                <w:sz w:val="10"/>
                <w:szCs w:val="10"/>
                <w:lang w:val="pt-BR" w:bidi="pt-BR"/>
              </w:rPr>
              <mc:AlternateContent>
                <mc:Choice Requires="wps">
                  <w:drawing>
                    <wp:inline distT="0" distB="0" distL="0" distR="0" wp14:anchorId="05221EEA" wp14:editId="0908A099">
                      <wp:extent cx="1493949" cy="0"/>
                      <wp:effectExtent l="0" t="19050" r="30480" b="19050"/>
                      <wp:docPr id="6" name="Conector Re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CC199E9" id="Conector Re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2DA5BFD9" w14:textId="77777777" w:rsidR="00D077E9" w:rsidRPr="00C56405" w:rsidRDefault="00D077E9" w:rsidP="00AB02A7">
            <w:pPr>
              <w:rPr>
                <w:noProof/>
                <w:color w:val="6E4610"/>
                <w:sz w:val="10"/>
                <w:szCs w:val="10"/>
                <w:lang w:val="pt-BR"/>
              </w:rPr>
            </w:pPr>
          </w:p>
          <w:p w14:paraId="4ABDB755" w14:textId="77777777" w:rsidR="00D077E9" w:rsidRPr="00C56405" w:rsidRDefault="00D077E9" w:rsidP="00AB02A7">
            <w:pPr>
              <w:rPr>
                <w:noProof/>
                <w:color w:val="6E4610"/>
                <w:sz w:val="10"/>
                <w:szCs w:val="10"/>
                <w:lang w:val="pt-BR"/>
              </w:rPr>
            </w:pPr>
          </w:p>
          <w:p w14:paraId="062C8403" w14:textId="47E83BD2" w:rsidR="00D077E9" w:rsidRPr="006A3092" w:rsidRDefault="004C07D3" w:rsidP="00AB02A7">
            <w:pPr>
              <w:rPr>
                <w:color w:val="1A014B"/>
                <w:lang w:val="pt-BR"/>
              </w:rPr>
            </w:pPr>
            <w:r w:rsidRPr="006A3092">
              <w:rPr>
                <w:color w:val="1A014B"/>
                <w:lang w:val="pt-BR"/>
              </w:rPr>
              <w:t>PROJETO INDIVIDUAL</w:t>
            </w:r>
          </w:p>
          <w:p w14:paraId="30FEAA09" w14:textId="03138A47" w:rsidR="006A3092" w:rsidRPr="006A3092" w:rsidRDefault="006A3092" w:rsidP="00AB02A7">
            <w:pPr>
              <w:rPr>
                <w:color w:val="1A014B"/>
                <w:lang w:val="pt-BR"/>
              </w:rPr>
            </w:pPr>
            <w:r w:rsidRPr="006A3092">
              <w:rPr>
                <w:color w:val="1A014B"/>
                <w:lang w:val="pt-BR"/>
              </w:rPr>
              <w:t>THE COLORS</w:t>
            </w:r>
          </w:p>
          <w:p w14:paraId="74D1280D" w14:textId="77777777" w:rsidR="00D077E9" w:rsidRPr="004F0028" w:rsidRDefault="00D077E9" w:rsidP="00AB02A7">
            <w:pPr>
              <w:rPr>
                <w:noProof/>
                <w:sz w:val="10"/>
                <w:szCs w:val="10"/>
                <w:lang w:val="pt-BR"/>
              </w:rPr>
            </w:pPr>
          </w:p>
        </w:tc>
      </w:tr>
    </w:tbl>
    <w:p w14:paraId="1F50EA31" w14:textId="710695A5" w:rsidR="00D077E9" w:rsidRPr="004F0028" w:rsidRDefault="00AB02A7">
      <w:pPr>
        <w:spacing w:after="200"/>
        <w:rPr>
          <w:lang w:val="pt-BR"/>
        </w:rPr>
      </w:pPr>
      <w:r w:rsidRPr="004F0028">
        <w:rPr>
          <w:noProof/>
          <w:lang w:val="pt-BR" w:bidi="pt-BR"/>
        </w:rPr>
        <mc:AlternateContent>
          <mc:Choice Requires="wps">
            <w:drawing>
              <wp:anchor distT="0" distB="0" distL="114300" distR="114300" simplePos="0" relativeHeight="251659264" behindDoc="1" locked="0" layoutInCell="1" allowOverlap="1" wp14:anchorId="69641541" wp14:editId="0B69604E">
                <wp:simplePos x="0" y="0"/>
                <wp:positionH relativeFrom="column">
                  <wp:posOffset>-746760</wp:posOffset>
                </wp:positionH>
                <wp:positionV relativeFrom="page">
                  <wp:posOffset>7753350</wp:posOffset>
                </wp:positionV>
                <wp:extent cx="7760970" cy="2933700"/>
                <wp:effectExtent l="0" t="0" r="0" b="0"/>
                <wp:wrapNone/>
                <wp:docPr id="2" name="Retângulo 2" descr="retângulo colorido"/>
                <wp:cNvGraphicFramePr/>
                <a:graphic xmlns:a="http://schemas.openxmlformats.org/drawingml/2006/main">
                  <a:graphicData uri="http://schemas.microsoft.com/office/word/2010/wordprocessingShape">
                    <wps:wsp>
                      <wps:cNvSpPr/>
                      <wps:spPr>
                        <a:xfrm>
                          <a:off x="0" y="0"/>
                          <a:ext cx="7760970" cy="2933700"/>
                        </a:xfrm>
                        <a:prstGeom prst="rect">
                          <a:avLst/>
                        </a:prstGeom>
                        <a:solidFill>
                          <a:srgbClr val="1C01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060ED4" id="Retângulo 2" o:spid="_x0000_s1026" alt="retângulo colorido" style="position:absolute;margin-left:-58.8pt;margin-top:610.5pt;width:611.1pt;height:231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" fillcolor="#1c0153" stroked="f" strokeweight="2pt">
                <w10:wrap anchory="page"/>
              </v:rect>
            </w:pict>
          </mc:Fallback>
        </mc:AlternateContent>
      </w:r>
      <w:r w:rsidR="00D077E9" w:rsidRPr="004F0028">
        <w:rPr>
          <w:lang w:val="pt-BR" w:bidi="pt-BR"/>
        </w:rPr>
        <w:br w:type="page"/>
      </w:r>
    </w:p>
    <w:sdt>
      <w:sdtPr>
        <w:rPr>
          <w:rFonts w:asciiTheme="minorHAnsi" w:eastAsiaTheme="minorEastAsia" w:hAnsiTheme="minorHAnsi" w:cstheme="minorBidi"/>
          <w:b/>
          <w:color w:val="082A75" w:themeColor="text2"/>
          <w:sz w:val="28"/>
          <w:szCs w:val="22"/>
          <w:lang w:val="pt-PT" w:eastAsia="en-US"/>
        </w:rPr>
        <w:id w:val="1812915171"/>
        <w:docPartObj>
          <w:docPartGallery w:val="Table of Contents"/>
          <w:docPartUnique/>
        </w:docPartObj>
      </w:sdtPr>
      <w:sdtEndPr/>
      <w:sdtContent>
        <w:p w14:paraId="234FF93F" w14:textId="720F99F0" w:rsidR="00554062" w:rsidRPr="00313E2F" w:rsidRDefault="3CCAC113">
          <w:pPr>
            <w:pStyle w:val="CabealhodoSumrio"/>
            <w:rPr>
              <w:color w:val="1A014B"/>
            </w:rPr>
          </w:pPr>
          <w:r w:rsidRPr="00313E2F">
            <w:rPr>
              <w:color w:val="1A014B"/>
            </w:rPr>
            <w:t>Sumário</w:t>
          </w:r>
        </w:p>
        <w:p w14:paraId="01503B28" w14:textId="008D3264" w:rsidR="007B1CD7" w:rsidRDefault="00C56405">
          <w:pPr>
            <w:pStyle w:val="Sumrio1"/>
            <w:tabs>
              <w:tab w:val="right" w:leader="hyphen" w:pos="10024"/>
            </w:tabs>
            <w:rPr>
              <w:b w:val="0"/>
              <w:noProof/>
              <w:color w:val="auto"/>
              <w:kern w:val="2"/>
              <w:sz w:val="24"/>
              <w:szCs w:val="24"/>
              <w:lang w:val="pt-BR" w:eastAsia="pt-BR"/>
              <w14:ligatures w14:val="standardContextual"/>
            </w:rPr>
          </w:pPr>
          <w:r>
            <w:fldChar w:fldCharType="begin"/>
          </w:r>
          <w:r w:rsidR="00554062">
            <w:instrText>TOC \o "1-2" \z \u \h</w:instrText>
          </w:r>
          <w:r>
            <w:fldChar w:fldCharType="separate"/>
          </w:r>
          <w:hyperlink w:anchor="_Toc228733276" w:history="1">
            <w:r w:rsidR="007B1CD7" w:rsidRPr="007D113F">
              <w:rPr>
                <w:rStyle w:val="Hyperlink"/>
                <w:noProof/>
                <w:lang w:val="pt-BR" w:bidi="pt-BR"/>
              </w:rPr>
              <w:t>INTRODUÇÃO</w:t>
            </w:r>
            <w:r w:rsidR="007B1CD7">
              <w:rPr>
                <w:noProof/>
                <w:webHidden/>
              </w:rPr>
              <w:tab/>
            </w:r>
            <w:r w:rsidR="007B1CD7">
              <w:rPr>
                <w:noProof/>
                <w:webHidden/>
              </w:rPr>
              <w:fldChar w:fldCharType="begin"/>
            </w:r>
            <w:r w:rsidR="007B1CD7">
              <w:rPr>
                <w:noProof/>
                <w:webHidden/>
              </w:rPr>
              <w:instrText xml:space="preserve"> PAGEREF _Toc228733276 \h </w:instrText>
            </w:r>
            <w:r w:rsidR="007B1CD7">
              <w:rPr>
                <w:noProof/>
                <w:webHidden/>
              </w:rPr>
            </w:r>
            <w:r w:rsidR="007B1CD7">
              <w:rPr>
                <w:noProof/>
                <w:webHidden/>
              </w:rPr>
              <w:fldChar w:fldCharType="separate"/>
            </w:r>
            <w:r w:rsidR="007B1CD7">
              <w:rPr>
                <w:noProof/>
                <w:webHidden/>
              </w:rPr>
              <w:t>3</w:t>
            </w:r>
            <w:r w:rsidR="007B1CD7">
              <w:rPr>
                <w:noProof/>
                <w:webHidden/>
              </w:rPr>
              <w:fldChar w:fldCharType="end"/>
            </w:r>
          </w:hyperlink>
        </w:p>
        <w:p w14:paraId="7DFA0BA6" w14:textId="0CAF7D5A"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77" w:history="1">
            <w:r w:rsidRPr="007D113F">
              <w:rPr>
                <w:rStyle w:val="Hyperlink"/>
                <w:noProof/>
                <w:lang w:val="pt-BR" w:bidi="pt-BR"/>
              </w:rPr>
              <w:t>1. CONTEXTO</w:t>
            </w:r>
            <w:r>
              <w:rPr>
                <w:noProof/>
                <w:webHidden/>
              </w:rPr>
              <w:tab/>
            </w:r>
            <w:r>
              <w:rPr>
                <w:noProof/>
                <w:webHidden/>
              </w:rPr>
              <w:fldChar w:fldCharType="begin"/>
            </w:r>
            <w:r>
              <w:rPr>
                <w:noProof/>
                <w:webHidden/>
              </w:rPr>
              <w:instrText xml:space="preserve"> PAGEREF _Toc228733277 \h </w:instrText>
            </w:r>
            <w:r>
              <w:rPr>
                <w:noProof/>
                <w:webHidden/>
              </w:rPr>
            </w:r>
            <w:r>
              <w:rPr>
                <w:noProof/>
                <w:webHidden/>
              </w:rPr>
              <w:fldChar w:fldCharType="separate"/>
            </w:r>
            <w:r>
              <w:rPr>
                <w:noProof/>
                <w:webHidden/>
              </w:rPr>
              <w:t>4</w:t>
            </w:r>
            <w:r>
              <w:rPr>
                <w:noProof/>
                <w:webHidden/>
              </w:rPr>
              <w:fldChar w:fldCharType="end"/>
            </w:r>
          </w:hyperlink>
        </w:p>
        <w:p w14:paraId="7C9DE041" w14:textId="2155814D"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78" w:history="1">
            <w:r w:rsidRPr="007D113F">
              <w:rPr>
                <w:rStyle w:val="Hyperlink"/>
                <w:noProof/>
                <w:lang w:val="pt-BR"/>
              </w:rPr>
              <w:t>1.1 O MOTIVO</w:t>
            </w:r>
            <w:r>
              <w:rPr>
                <w:noProof/>
                <w:webHidden/>
              </w:rPr>
              <w:tab/>
            </w:r>
            <w:r>
              <w:rPr>
                <w:noProof/>
                <w:webHidden/>
              </w:rPr>
              <w:fldChar w:fldCharType="begin"/>
            </w:r>
            <w:r>
              <w:rPr>
                <w:noProof/>
                <w:webHidden/>
              </w:rPr>
              <w:instrText xml:space="preserve"> PAGEREF _Toc228733278 \h </w:instrText>
            </w:r>
            <w:r>
              <w:rPr>
                <w:noProof/>
                <w:webHidden/>
              </w:rPr>
            </w:r>
            <w:r>
              <w:rPr>
                <w:noProof/>
                <w:webHidden/>
              </w:rPr>
              <w:fldChar w:fldCharType="separate"/>
            </w:r>
            <w:r>
              <w:rPr>
                <w:noProof/>
                <w:webHidden/>
              </w:rPr>
              <w:t>4</w:t>
            </w:r>
            <w:r>
              <w:rPr>
                <w:noProof/>
                <w:webHidden/>
              </w:rPr>
              <w:fldChar w:fldCharType="end"/>
            </w:r>
          </w:hyperlink>
        </w:p>
        <w:p w14:paraId="4FB11A38" w14:textId="1AD1B77D"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79" w:history="1">
            <w:r w:rsidRPr="007D113F">
              <w:rPr>
                <w:rStyle w:val="Hyperlink"/>
                <w:noProof/>
                <w:lang w:val="pt-BR"/>
              </w:rPr>
              <w:t>1.2 NECESSIDADE DO PROJETO</w:t>
            </w:r>
            <w:r>
              <w:rPr>
                <w:noProof/>
                <w:webHidden/>
              </w:rPr>
              <w:tab/>
            </w:r>
            <w:r>
              <w:rPr>
                <w:noProof/>
                <w:webHidden/>
              </w:rPr>
              <w:fldChar w:fldCharType="begin"/>
            </w:r>
            <w:r>
              <w:rPr>
                <w:noProof/>
                <w:webHidden/>
              </w:rPr>
              <w:instrText xml:space="preserve"> PAGEREF _Toc228733279 \h </w:instrText>
            </w:r>
            <w:r>
              <w:rPr>
                <w:noProof/>
                <w:webHidden/>
              </w:rPr>
            </w:r>
            <w:r>
              <w:rPr>
                <w:noProof/>
                <w:webHidden/>
              </w:rPr>
              <w:fldChar w:fldCharType="separate"/>
            </w:r>
            <w:r>
              <w:rPr>
                <w:noProof/>
                <w:webHidden/>
              </w:rPr>
              <w:t>5</w:t>
            </w:r>
            <w:r>
              <w:rPr>
                <w:noProof/>
                <w:webHidden/>
              </w:rPr>
              <w:fldChar w:fldCharType="end"/>
            </w:r>
          </w:hyperlink>
        </w:p>
        <w:p w14:paraId="5847B2E1" w14:textId="10436681"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0" w:history="1">
            <w:r w:rsidRPr="007D113F">
              <w:rPr>
                <w:rStyle w:val="Hyperlink"/>
                <w:noProof/>
                <w:lang w:val="pt-BR"/>
              </w:rPr>
              <w:t>1.3 MÚSICA</w:t>
            </w:r>
            <w:r>
              <w:rPr>
                <w:noProof/>
                <w:webHidden/>
              </w:rPr>
              <w:tab/>
            </w:r>
            <w:r>
              <w:rPr>
                <w:noProof/>
                <w:webHidden/>
              </w:rPr>
              <w:fldChar w:fldCharType="begin"/>
            </w:r>
            <w:r>
              <w:rPr>
                <w:noProof/>
                <w:webHidden/>
              </w:rPr>
              <w:instrText xml:space="preserve"> PAGEREF _Toc228733280 \h </w:instrText>
            </w:r>
            <w:r>
              <w:rPr>
                <w:noProof/>
                <w:webHidden/>
              </w:rPr>
            </w:r>
            <w:r>
              <w:rPr>
                <w:noProof/>
                <w:webHidden/>
              </w:rPr>
              <w:fldChar w:fldCharType="separate"/>
            </w:r>
            <w:r>
              <w:rPr>
                <w:noProof/>
                <w:webHidden/>
              </w:rPr>
              <w:t>6</w:t>
            </w:r>
            <w:r>
              <w:rPr>
                <w:noProof/>
                <w:webHidden/>
              </w:rPr>
              <w:fldChar w:fldCharType="end"/>
            </w:r>
          </w:hyperlink>
        </w:p>
        <w:p w14:paraId="51A64817" w14:textId="59B2876E"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81" w:history="1">
            <w:r w:rsidRPr="007D113F">
              <w:rPr>
                <w:rStyle w:val="Hyperlink"/>
                <w:noProof/>
                <w:lang w:val="pt-BR" w:bidi="pt-BR"/>
              </w:rPr>
              <w:t>2. OBJETIVO</w:t>
            </w:r>
            <w:r>
              <w:rPr>
                <w:noProof/>
                <w:webHidden/>
              </w:rPr>
              <w:tab/>
            </w:r>
            <w:r>
              <w:rPr>
                <w:noProof/>
                <w:webHidden/>
              </w:rPr>
              <w:fldChar w:fldCharType="begin"/>
            </w:r>
            <w:r>
              <w:rPr>
                <w:noProof/>
                <w:webHidden/>
              </w:rPr>
              <w:instrText xml:space="preserve"> PAGEREF _Toc228733281 \h </w:instrText>
            </w:r>
            <w:r>
              <w:rPr>
                <w:noProof/>
                <w:webHidden/>
              </w:rPr>
            </w:r>
            <w:r>
              <w:rPr>
                <w:noProof/>
                <w:webHidden/>
              </w:rPr>
              <w:fldChar w:fldCharType="separate"/>
            </w:r>
            <w:r>
              <w:rPr>
                <w:noProof/>
                <w:webHidden/>
              </w:rPr>
              <w:t>2</w:t>
            </w:r>
            <w:r>
              <w:rPr>
                <w:noProof/>
                <w:webHidden/>
              </w:rPr>
              <w:fldChar w:fldCharType="end"/>
            </w:r>
          </w:hyperlink>
        </w:p>
        <w:p w14:paraId="732878D6" w14:textId="4439DF48"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2" w:history="1">
            <w:r w:rsidRPr="007D113F">
              <w:rPr>
                <w:rStyle w:val="Hyperlink"/>
                <w:noProof/>
                <w:lang w:val="pt-BR"/>
              </w:rPr>
              <w:t>3.1 GERAL</w:t>
            </w:r>
            <w:r>
              <w:rPr>
                <w:noProof/>
                <w:webHidden/>
              </w:rPr>
              <w:tab/>
            </w:r>
            <w:r>
              <w:rPr>
                <w:noProof/>
                <w:webHidden/>
              </w:rPr>
              <w:fldChar w:fldCharType="begin"/>
            </w:r>
            <w:r>
              <w:rPr>
                <w:noProof/>
                <w:webHidden/>
              </w:rPr>
              <w:instrText xml:space="preserve"> PAGEREF _Toc228733282 \h </w:instrText>
            </w:r>
            <w:r>
              <w:rPr>
                <w:noProof/>
                <w:webHidden/>
              </w:rPr>
            </w:r>
            <w:r>
              <w:rPr>
                <w:noProof/>
                <w:webHidden/>
              </w:rPr>
              <w:fldChar w:fldCharType="separate"/>
            </w:r>
            <w:r>
              <w:rPr>
                <w:noProof/>
                <w:webHidden/>
              </w:rPr>
              <w:t>2</w:t>
            </w:r>
            <w:r>
              <w:rPr>
                <w:noProof/>
                <w:webHidden/>
              </w:rPr>
              <w:fldChar w:fldCharType="end"/>
            </w:r>
          </w:hyperlink>
        </w:p>
        <w:p w14:paraId="72B0ABD1" w14:textId="20DA98A3"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3" w:history="1">
            <w:r w:rsidRPr="007D113F">
              <w:rPr>
                <w:rStyle w:val="Hyperlink"/>
                <w:noProof/>
                <w:lang w:val="pt-BR"/>
              </w:rPr>
              <w:t>3.2 ESPECÍFICO</w:t>
            </w:r>
            <w:r>
              <w:rPr>
                <w:noProof/>
                <w:webHidden/>
              </w:rPr>
              <w:tab/>
            </w:r>
            <w:r>
              <w:rPr>
                <w:noProof/>
                <w:webHidden/>
              </w:rPr>
              <w:fldChar w:fldCharType="begin"/>
            </w:r>
            <w:r>
              <w:rPr>
                <w:noProof/>
                <w:webHidden/>
              </w:rPr>
              <w:instrText xml:space="preserve"> PAGEREF _Toc228733283 \h </w:instrText>
            </w:r>
            <w:r>
              <w:rPr>
                <w:noProof/>
                <w:webHidden/>
              </w:rPr>
            </w:r>
            <w:r>
              <w:rPr>
                <w:noProof/>
                <w:webHidden/>
              </w:rPr>
              <w:fldChar w:fldCharType="separate"/>
            </w:r>
            <w:r>
              <w:rPr>
                <w:noProof/>
                <w:webHidden/>
              </w:rPr>
              <w:t>2</w:t>
            </w:r>
            <w:r>
              <w:rPr>
                <w:noProof/>
                <w:webHidden/>
              </w:rPr>
              <w:fldChar w:fldCharType="end"/>
            </w:r>
          </w:hyperlink>
        </w:p>
        <w:p w14:paraId="7EBC5759" w14:textId="158A12EF"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84" w:history="1">
            <w:r w:rsidRPr="007D113F">
              <w:rPr>
                <w:rStyle w:val="Hyperlink"/>
                <w:noProof/>
                <w:lang w:val="pt-BR" w:bidi="pt-BR"/>
              </w:rPr>
              <w:t>3. JUSTIFICATIVA</w:t>
            </w:r>
            <w:r>
              <w:rPr>
                <w:noProof/>
                <w:webHidden/>
              </w:rPr>
              <w:tab/>
            </w:r>
            <w:r>
              <w:rPr>
                <w:noProof/>
                <w:webHidden/>
              </w:rPr>
              <w:fldChar w:fldCharType="begin"/>
            </w:r>
            <w:r>
              <w:rPr>
                <w:noProof/>
                <w:webHidden/>
              </w:rPr>
              <w:instrText xml:space="preserve"> PAGEREF _Toc228733284 \h </w:instrText>
            </w:r>
            <w:r>
              <w:rPr>
                <w:noProof/>
                <w:webHidden/>
              </w:rPr>
            </w:r>
            <w:r>
              <w:rPr>
                <w:noProof/>
                <w:webHidden/>
              </w:rPr>
              <w:fldChar w:fldCharType="separate"/>
            </w:r>
            <w:r>
              <w:rPr>
                <w:noProof/>
                <w:webHidden/>
              </w:rPr>
              <w:t>3</w:t>
            </w:r>
            <w:r>
              <w:rPr>
                <w:noProof/>
                <w:webHidden/>
              </w:rPr>
              <w:fldChar w:fldCharType="end"/>
            </w:r>
          </w:hyperlink>
        </w:p>
        <w:p w14:paraId="1A6FFD3A" w14:textId="77ABDE80"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85" w:history="1">
            <w:r w:rsidRPr="007D113F">
              <w:rPr>
                <w:rStyle w:val="Hyperlink"/>
                <w:noProof/>
                <w:lang w:val="pt-BR" w:bidi="pt-BR"/>
              </w:rPr>
              <w:t>4. ESCOPO</w:t>
            </w:r>
            <w:r>
              <w:rPr>
                <w:noProof/>
                <w:webHidden/>
              </w:rPr>
              <w:tab/>
            </w:r>
            <w:r>
              <w:rPr>
                <w:noProof/>
                <w:webHidden/>
              </w:rPr>
              <w:fldChar w:fldCharType="begin"/>
            </w:r>
            <w:r>
              <w:rPr>
                <w:noProof/>
                <w:webHidden/>
              </w:rPr>
              <w:instrText xml:space="preserve"> PAGEREF _Toc228733285 \h </w:instrText>
            </w:r>
            <w:r>
              <w:rPr>
                <w:noProof/>
                <w:webHidden/>
              </w:rPr>
            </w:r>
            <w:r>
              <w:rPr>
                <w:noProof/>
                <w:webHidden/>
              </w:rPr>
              <w:fldChar w:fldCharType="separate"/>
            </w:r>
            <w:r>
              <w:rPr>
                <w:noProof/>
                <w:webHidden/>
              </w:rPr>
              <w:t>4</w:t>
            </w:r>
            <w:r>
              <w:rPr>
                <w:noProof/>
                <w:webHidden/>
              </w:rPr>
              <w:fldChar w:fldCharType="end"/>
            </w:r>
          </w:hyperlink>
        </w:p>
        <w:p w14:paraId="55525257" w14:textId="380DC8EE"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6" w:history="1">
            <w:r w:rsidRPr="007D113F">
              <w:rPr>
                <w:rStyle w:val="Hyperlink"/>
                <w:noProof/>
                <w:lang w:val="pt-BR"/>
              </w:rPr>
              <w:t>4.1 DESCRIÇÃO RESUMIDA DO PROJETO</w:t>
            </w:r>
            <w:r>
              <w:rPr>
                <w:noProof/>
                <w:webHidden/>
              </w:rPr>
              <w:tab/>
            </w:r>
            <w:r>
              <w:rPr>
                <w:noProof/>
                <w:webHidden/>
              </w:rPr>
              <w:fldChar w:fldCharType="begin"/>
            </w:r>
            <w:r>
              <w:rPr>
                <w:noProof/>
                <w:webHidden/>
              </w:rPr>
              <w:instrText xml:space="preserve"> PAGEREF _Toc228733286 \h </w:instrText>
            </w:r>
            <w:r>
              <w:rPr>
                <w:noProof/>
                <w:webHidden/>
              </w:rPr>
            </w:r>
            <w:r>
              <w:rPr>
                <w:noProof/>
                <w:webHidden/>
              </w:rPr>
              <w:fldChar w:fldCharType="separate"/>
            </w:r>
            <w:r>
              <w:rPr>
                <w:noProof/>
                <w:webHidden/>
              </w:rPr>
              <w:t>4</w:t>
            </w:r>
            <w:r>
              <w:rPr>
                <w:noProof/>
                <w:webHidden/>
              </w:rPr>
              <w:fldChar w:fldCharType="end"/>
            </w:r>
          </w:hyperlink>
        </w:p>
        <w:p w14:paraId="522DBD41" w14:textId="16DE76BE"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7" w:history="1">
            <w:r w:rsidRPr="007D113F">
              <w:rPr>
                <w:rStyle w:val="Hyperlink"/>
                <w:noProof/>
                <w:lang w:val="pt-BR"/>
              </w:rPr>
              <w:t>4.2 RESULTADO ESPERADO DO PROJETO</w:t>
            </w:r>
            <w:r>
              <w:rPr>
                <w:noProof/>
                <w:webHidden/>
              </w:rPr>
              <w:tab/>
            </w:r>
            <w:r>
              <w:rPr>
                <w:noProof/>
                <w:webHidden/>
              </w:rPr>
              <w:fldChar w:fldCharType="begin"/>
            </w:r>
            <w:r>
              <w:rPr>
                <w:noProof/>
                <w:webHidden/>
              </w:rPr>
              <w:instrText xml:space="preserve"> PAGEREF _Toc228733287 \h </w:instrText>
            </w:r>
            <w:r>
              <w:rPr>
                <w:noProof/>
                <w:webHidden/>
              </w:rPr>
            </w:r>
            <w:r>
              <w:rPr>
                <w:noProof/>
                <w:webHidden/>
              </w:rPr>
              <w:fldChar w:fldCharType="separate"/>
            </w:r>
            <w:r>
              <w:rPr>
                <w:noProof/>
                <w:webHidden/>
              </w:rPr>
              <w:t>4</w:t>
            </w:r>
            <w:r>
              <w:rPr>
                <w:noProof/>
                <w:webHidden/>
              </w:rPr>
              <w:fldChar w:fldCharType="end"/>
            </w:r>
          </w:hyperlink>
        </w:p>
        <w:p w14:paraId="3FC244CC" w14:textId="52C17286"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8" w:history="1">
            <w:r w:rsidRPr="007D113F">
              <w:rPr>
                <w:rStyle w:val="Hyperlink"/>
                <w:noProof/>
                <w:lang w:val="pt-BR"/>
              </w:rPr>
              <w:t>4.3 ENTREGÁVEIS</w:t>
            </w:r>
            <w:r>
              <w:rPr>
                <w:noProof/>
                <w:webHidden/>
              </w:rPr>
              <w:tab/>
            </w:r>
            <w:r>
              <w:rPr>
                <w:noProof/>
                <w:webHidden/>
              </w:rPr>
              <w:fldChar w:fldCharType="begin"/>
            </w:r>
            <w:r>
              <w:rPr>
                <w:noProof/>
                <w:webHidden/>
              </w:rPr>
              <w:instrText xml:space="preserve"> PAGEREF _Toc228733288 \h </w:instrText>
            </w:r>
            <w:r>
              <w:rPr>
                <w:noProof/>
                <w:webHidden/>
              </w:rPr>
            </w:r>
            <w:r>
              <w:rPr>
                <w:noProof/>
                <w:webHidden/>
              </w:rPr>
              <w:fldChar w:fldCharType="separate"/>
            </w:r>
            <w:r>
              <w:rPr>
                <w:noProof/>
                <w:webHidden/>
              </w:rPr>
              <w:t>4</w:t>
            </w:r>
            <w:r>
              <w:rPr>
                <w:noProof/>
                <w:webHidden/>
              </w:rPr>
              <w:fldChar w:fldCharType="end"/>
            </w:r>
          </w:hyperlink>
        </w:p>
        <w:p w14:paraId="1AD62C50" w14:textId="326C3882"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89" w:history="1">
            <w:r w:rsidRPr="007D113F">
              <w:rPr>
                <w:rStyle w:val="Hyperlink"/>
                <w:noProof/>
                <w:lang w:val="pt-BR"/>
              </w:rPr>
              <w:t>4.4 RESTRINÇÕES E LIMITAÇÕES</w:t>
            </w:r>
            <w:r>
              <w:rPr>
                <w:noProof/>
                <w:webHidden/>
              </w:rPr>
              <w:tab/>
            </w:r>
            <w:r>
              <w:rPr>
                <w:noProof/>
                <w:webHidden/>
              </w:rPr>
              <w:fldChar w:fldCharType="begin"/>
            </w:r>
            <w:r>
              <w:rPr>
                <w:noProof/>
                <w:webHidden/>
              </w:rPr>
              <w:instrText xml:space="preserve"> PAGEREF _Toc228733289 \h </w:instrText>
            </w:r>
            <w:r>
              <w:rPr>
                <w:noProof/>
                <w:webHidden/>
              </w:rPr>
            </w:r>
            <w:r>
              <w:rPr>
                <w:noProof/>
                <w:webHidden/>
              </w:rPr>
              <w:fldChar w:fldCharType="separate"/>
            </w:r>
            <w:r>
              <w:rPr>
                <w:noProof/>
                <w:webHidden/>
              </w:rPr>
              <w:t>4</w:t>
            </w:r>
            <w:r>
              <w:rPr>
                <w:noProof/>
                <w:webHidden/>
              </w:rPr>
              <w:fldChar w:fldCharType="end"/>
            </w:r>
          </w:hyperlink>
        </w:p>
        <w:p w14:paraId="256EC99D" w14:textId="03639D64"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90" w:history="1">
            <w:r w:rsidRPr="007D113F">
              <w:rPr>
                <w:rStyle w:val="Hyperlink"/>
                <w:noProof/>
                <w:lang w:val="pt-BR"/>
              </w:rPr>
              <w:t>4.5 CRONOGRAMA MACRO</w:t>
            </w:r>
            <w:r>
              <w:rPr>
                <w:noProof/>
                <w:webHidden/>
              </w:rPr>
              <w:tab/>
            </w:r>
            <w:r>
              <w:rPr>
                <w:noProof/>
                <w:webHidden/>
              </w:rPr>
              <w:fldChar w:fldCharType="begin"/>
            </w:r>
            <w:r>
              <w:rPr>
                <w:noProof/>
                <w:webHidden/>
              </w:rPr>
              <w:instrText xml:space="preserve"> PAGEREF _Toc228733290 \h </w:instrText>
            </w:r>
            <w:r>
              <w:rPr>
                <w:noProof/>
                <w:webHidden/>
              </w:rPr>
            </w:r>
            <w:r>
              <w:rPr>
                <w:noProof/>
                <w:webHidden/>
              </w:rPr>
              <w:fldChar w:fldCharType="separate"/>
            </w:r>
            <w:r>
              <w:rPr>
                <w:noProof/>
                <w:webHidden/>
              </w:rPr>
              <w:t>4</w:t>
            </w:r>
            <w:r>
              <w:rPr>
                <w:noProof/>
                <w:webHidden/>
              </w:rPr>
              <w:fldChar w:fldCharType="end"/>
            </w:r>
          </w:hyperlink>
        </w:p>
        <w:p w14:paraId="263949A1" w14:textId="67538881"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91" w:history="1">
            <w:r w:rsidRPr="007D113F">
              <w:rPr>
                <w:rStyle w:val="Hyperlink"/>
                <w:noProof/>
                <w:lang w:val="pt-BR"/>
              </w:rPr>
              <w:t>4.6 RISCOS</w:t>
            </w:r>
            <w:r>
              <w:rPr>
                <w:noProof/>
                <w:webHidden/>
              </w:rPr>
              <w:tab/>
            </w:r>
            <w:r>
              <w:rPr>
                <w:noProof/>
                <w:webHidden/>
              </w:rPr>
              <w:fldChar w:fldCharType="begin"/>
            </w:r>
            <w:r>
              <w:rPr>
                <w:noProof/>
                <w:webHidden/>
              </w:rPr>
              <w:instrText xml:space="preserve"> PAGEREF _Toc228733291 \h </w:instrText>
            </w:r>
            <w:r>
              <w:rPr>
                <w:noProof/>
                <w:webHidden/>
              </w:rPr>
            </w:r>
            <w:r>
              <w:rPr>
                <w:noProof/>
                <w:webHidden/>
              </w:rPr>
              <w:fldChar w:fldCharType="separate"/>
            </w:r>
            <w:r>
              <w:rPr>
                <w:noProof/>
                <w:webHidden/>
              </w:rPr>
              <w:t>4</w:t>
            </w:r>
            <w:r>
              <w:rPr>
                <w:noProof/>
                <w:webHidden/>
              </w:rPr>
              <w:fldChar w:fldCharType="end"/>
            </w:r>
          </w:hyperlink>
        </w:p>
        <w:p w14:paraId="7ECA64CD" w14:textId="0658C7A1"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92" w:history="1">
            <w:r w:rsidRPr="007D113F">
              <w:rPr>
                <w:rStyle w:val="Hyperlink"/>
                <w:noProof/>
                <w:lang w:val="pt-BR"/>
              </w:rPr>
              <w:t>4.7 RECURSOS NECESSÁRIOS</w:t>
            </w:r>
            <w:r>
              <w:rPr>
                <w:noProof/>
                <w:webHidden/>
              </w:rPr>
              <w:tab/>
            </w:r>
            <w:r>
              <w:rPr>
                <w:noProof/>
                <w:webHidden/>
              </w:rPr>
              <w:fldChar w:fldCharType="begin"/>
            </w:r>
            <w:r>
              <w:rPr>
                <w:noProof/>
                <w:webHidden/>
              </w:rPr>
              <w:instrText xml:space="preserve"> PAGEREF _Toc228733292 \h </w:instrText>
            </w:r>
            <w:r>
              <w:rPr>
                <w:noProof/>
                <w:webHidden/>
              </w:rPr>
            </w:r>
            <w:r>
              <w:rPr>
                <w:noProof/>
                <w:webHidden/>
              </w:rPr>
              <w:fldChar w:fldCharType="separate"/>
            </w:r>
            <w:r>
              <w:rPr>
                <w:noProof/>
                <w:webHidden/>
              </w:rPr>
              <w:t>4</w:t>
            </w:r>
            <w:r>
              <w:rPr>
                <w:noProof/>
                <w:webHidden/>
              </w:rPr>
              <w:fldChar w:fldCharType="end"/>
            </w:r>
          </w:hyperlink>
        </w:p>
        <w:p w14:paraId="3589F8F8" w14:textId="6C6753B7"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93" w:history="1">
            <w:r w:rsidRPr="007D113F">
              <w:rPr>
                <w:rStyle w:val="Hyperlink"/>
                <w:noProof/>
                <w:lang w:val="pt-BR"/>
              </w:rPr>
              <w:t>4.8 REQUISITOS DO PROJETO</w:t>
            </w:r>
            <w:r>
              <w:rPr>
                <w:noProof/>
                <w:webHidden/>
              </w:rPr>
              <w:tab/>
            </w:r>
            <w:r>
              <w:rPr>
                <w:noProof/>
                <w:webHidden/>
              </w:rPr>
              <w:fldChar w:fldCharType="begin"/>
            </w:r>
            <w:r>
              <w:rPr>
                <w:noProof/>
                <w:webHidden/>
              </w:rPr>
              <w:instrText xml:space="preserve"> PAGEREF _Toc228733293 \h </w:instrText>
            </w:r>
            <w:r>
              <w:rPr>
                <w:noProof/>
                <w:webHidden/>
              </w:rPr>
            </w:r>
            <w:r>
              <w:rPr>
                <w:noProof/>
                <w:webHidden/>
              </w:rPr>
              <w:fldChar w:fldCharType="separate"/>
            </w:r>
            <w:r>
              <w:rPr>
                <w:noProof/>
                <w:webHidden/>
              </w:rPr>
              <w:t>4</w:t>
            </w:r>
            <w:r>
              <w:rPr>
                <w:noProof/>
                <w:webHidden/>
              </w:rPr>
              <w:fldChar w:fldCharType="end"/>
            </w:r>
          </w:hyperlink>
        </w:p>
        <w:p w14:paraId="09211C89" w14:textId="4693E861" w:rsidR="007B1CD7" w:rsidRDefault="007B1CD7">
          <w:pPr>
            <w:pStyle w:val="Sumrio2"/>
            <w:tabs>
              <w:tab w:val="right" w:leader="hyphen" w:pos="10024"/>
            </w:tabs>
            <w:rPr>
              <w:b w:val="0"/>
              <w:noProof/>
              <w:color w:val="auto"/>
              <w:kern w:val="2"/>
              <w:sz w:val="24"/>
              <w:szCs w:val="24"/>
              <w:lang w:val="pt-BR" w:eastAsia="pt-BR"/>
              <w14:ligatures w14:val="standardContextual"/>
            </w:rPr>
          </w:pPr>
          <w:hyperlink w:anchor="_Toc228733294" w:history="1">
            <w:r w:rsidRPr="007D113F">
              <w:rPr>
                <w:rStyle w:val="Hyperlink"/>
                <w:noProof/>
                <w:lang w:val="pt-BR"/>
              </w:rPr>
              <w:t>4.9 SITE</w:t>
            </w:r>
            <w:r>
              <w:rPr>
                <w:noProof/>
                <w:webHidden/>
              </w:rPr>
              <w:tab/>
            </w:r>
            <w:r>
              <w:rPr>
                <w:noProof/>
                <w:webHidden/>
              </w:rPr>
              <w:fldChar w:fldCharType="begin"/>
            </w:r>
            <w:r>
              <w:rPr>
                <w:noProof/>
                <w:webHidden/>
              </w:rPr>
              <w:instrText xml:space="preserve"> PAGEREF _Toc228733294 \h </w:instrText>
            </w:r>
            <w:r>
              <w:rPr>
                <w:noProof/>
                <w:webHidden/>
              </w:rPr>
            </w:r>
            <w:r>
              <w:rPr>
                <w:noProof/>
                <w:webHidden/>
              </w:rPr>
              <w:fldChar w:fldCharType="separate"/>
            </w:r>
            <w:r>
              <w:rPr>
                <w:noProof/>
                <w:webHidden/>
              </w:rPr>
              <w:t>4</w:t>
            </w:r>
            <w:r>
              <w:rPr>
                <w:noProof/>
                <w:webHidden/>
              </w:rPr>
              <w:fldChar w:fldCharType="end"/>
            </w:r>
          </w:hyperlink>
        </w:p>
        <w:p w14:paraId="56507076" w14:textId="39884B27"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95" w:history="1">
            <w:r w:rsidRPr="007D113F">
              <w:rPr>
                <w:rStyle w:val="Hyperlink"/>
                <w:noProof/>
                <w:lang w:val="pt-BR" w:bidi="pt-BR"/>
              </w:rPr>
              <w:t>5. PREMISSAS</w:t>
            </w:r>
            <w:r>
              <w:rPr>
                <w:noProof/>
                <w:webHidden/>
              </w:rPr>
              <w:tab/>
            </w:r>
            <w:r>
              <w:rPr>
                <w:noProof/>
                <w:webHidden/>
              </w:rPr>
              <w:fldChar w:fldCharType="begin"/>
            </w:r>
            <w:r>
              <w:rPr>
                <w:noProof/>
                <w:webHidden/>
              </w:rPr>
              <w:instrText xml:space="preserve"> PAGEREF _Toc228733295 \h </w:instrText>
            </w:r>
            <w:r>
              <w:rPr>
                <w:noProof/>
                <w:webHidden/>
              </w:rPr>
            </w:r>
            <w:r>
              <w:rPr>
                <w:noProof/>
                <w:webHidden/>
              </w:rPr>
              <w:fldChar w:fldCharType="separate"/>
            </w:r>
            <w:r>
              <w:rPr>
                <w:noProof/>
                <w:webHidden/>
              </w:rPr>
              <w:t>5</w:t>
            </w:r>
            <w:r>
              <w:rPr>
                <w:noProof/>
                <w:webHidden/>
              </w:rPr>
              <w:fldChar w:fldCharType="end"/>
            </w:r>
          </w:hyperlink>
        </w:p>
        <w:p w14:paraId="66F73DA6" w14:textId="77B9CA7D"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96" w:history="1">
            <w:r w:rsidRPr="007D113F">
              <w:rPr>
                <w:rStyle w:val="Hyperlink"/>
                <w:noProof/>
                <w:lang w:val="pt-BR" w:bidi="pt-BR"/>
              </w:rPr>
              <w:t>6. ERYKA LIMA</w:t>
            </w:r>
            <w:r>
              <w:rPr>
                <w:noProof/>
                <w:webHidden/>
              </w:rPr>
              <w:tab/>
            </w:r>
            <w:r>
              <w:rPr>
                <w:noProof/>
                <w:webHidden/>
              </w:rPr>
              <w:fldChar w:fldCharType="begin"/>
            </w:r>
            <w:r>
              <w:rPr>
                <w:noProof/>
                <w:webHidden/>
              </w:rPr>
              <w:instrText xml:space="preserve"> PAGEREF _Toc228733296 \h </w:instrText>
            </w:r>
            <w:r>
              <w:rPr>
                <w:noProof/>
                <w:webHidden/>
              </w:rPr>
            </w:r>
            <w:r>
              <w:rPr>
                <w:noProof/>
                <w:webHidden/>
              </w:rPr>
              <w:fldChar w:fldCharType="separate"/>
            </w:r>
            <w:r>
              <w:rPr>
                <w:noProof/>
                <w:webHidden/>
              </w:rPr>
              <w:t>6</w:t>
            </w:r>
            <w:r>
              <w:rPr>
                <w:noProof/>
                <w:webHidden/>
              </w:rPr>
              <w:fldChar w:fldCharType="end"/>
            </w:r>
          </w:hyperlink>
        </w:p>
        <w:p w14:paraId="360500E4" w14:textId="0DCAB210"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97" w:history="1">
            <w:r w:rsidRPr="007D113F">
              <w:rPr>
                <w:rStyle w:val="Hyperlink"/>
                <w:noProof/>
                <w:lang w:val="pt-BR" w:bidi="pt-BR"/>
              </w:rPr>
              <w:t>7. CONCLUSÃO</w:t>
            </w:r>
            <w:r>
              <w:rPr>
                <w:noProof/>
                <w:webHidden/>
              </w:rPr>
              <w:tab/>
            </w:r>
            <w:r>
              <w:rPr>
                <w:noProof/>
                <w:webHidden/>
              </w:rPr>
              <w:fldChar w:fldCharType="begin"/>
            </w:r>
            <w:r>
              <w:rPr>
                <w:noProof/>
                <w:webHidden/>
              </w:rPr>
              <w:instrText xml:space="preserve"> PAGEREF _Toc228733297 \h </w:instrText>
            </w:r>
            <w:r>
              <w:rPr>
                <w:noProof/>
                <w:webHidden/>
              </w:rPr>
            </w:r>
            <w:r>
              <w:rPr>
                <w:noProof/>
                <w:webHidden/>
              </w:rPr>
              <w:fldChar w:fldCharType="separate"/>
            </w:r>
            <w:r>
              <w:rPr>
                <w:noProof/>
                <w:webHidden/>
              </w:rPr>
              <w:t>7</w:t>
            </w:r>
            <w:r>
              <w:rPr>
                <w:noProof/>
                <w:webHidden/>
              </w:rPr>
              <w:fldChar w:fldCharType="end"/>
            </w:r>
          </w:hyperlink>
        </w:p>
        <w:p w14:paraId="790000C5" w14:textId="74CB6033" w:rsidR="007B1CD7" w:rsidRDefault="007B1CD7">
          <w:pPr>
            <w:pStyle w:val="Sumrio1"/>
            <w:tabs>
              <w:tab w:val="right" w:leader="hyphen" w:pos="10024"/>
            </w:tabs>
            <w:rPr>
              <w:b w:val="0"/>
              <w:noProof/>
              <w:color w:val="auto"/>
              <w:kern w:val="2"/>
              <w:sz w:val="24"/>
              <w:szCs w:val="24"/>
              <w:lang w:val="pt-BR" w:eastAsia="pt-BR"/>
              <w14:ligatures w14:val="standardContextual"/>
            </w:rPr>
          </w:pPr>
          <w:hyperlink w:anchor="_Toc228733298" w:history="1">
            <w:r w:rsidRPr="007D113F">
              <w:rPr>
                <w:rStyle w:val="Hyperlink"/>
                <w:noProof/>
                <w:lang w:val="pt-BR" w:bidi="pt-BR"/>
              </w:rPr>
              <w:t>8. REFERÊNCIAS</w:t>
            </w:r>
            <w:r>
              <w:rPr>
                <w:noProof/>
                <w:webHidden/>
              </w:rPr>
              <w:tab/>
            </w:r>
            <w:r>
              <w:rPr>
                <w:noProof/>
                <w:webHidden/>
              </w:rPr>
              <w:fldChar w:fldCharType="begin"/>
            </w:r>
            <w:r>
              <w:rPr>
                <w:noProof/>
                <w:webHidden/>
              </w:rPr>
              <w:instrText xml:space="preserve"> PAGEREF _Toc228733298 \h </w:instrText>
            </w:r>
            <w:r>
              <w:rPr>
                <w:noProof/>
                <w:webHidden/>
              </w:rPr>
            </w:r>
            <w:r>
              <w:rPr>
                <w:noProof/>
                <w:webHidden/>
              </w:rPr>
              <w:fldChar w:fldCharType="separate"/>
            </w:r>
            <w:r>
              <w:rPr>
                <w:noProof/>
                <w:webHidden/>
              </w:rPr>
              <w:t>8</w:t>
            </w:r>
            <w:r>
              <w:rPr>
                <w:noProof/>
                <w:webHidden/>
              </w:rPr>
              <w:fldChar w:fldCharType="end"/>
            </w:r>
          </w:hyperlink>
        </w:p>
        <w:p w14:paraId="43DEB2FF" w14:textId="102A6C85" w:rsidR="00C56405" w:rsidRPr="00C56405" w:rsidRDefault="00C56405" w:rsidP="58DF7EED">
          <w:pPr>
            <w:pStyle w:val="Sumrio1"/>
            <w:tabs>
              <w:tab w:val="right" w:leader="hyphen" w:pos="10020"/>
            </w:tabs>
            <w:rPr>
              <w:rStyle w:val="Hyperlink"/>
              <w:lang w:val="pt-BR" w:eastAsia="pt-BR"/>
            </w:rPr>
          </w:pPr>
          <w:r>
            <w:fldChar w:fldCharType="end"/>
          </w:r>
        </w:p>
      </w:sdtContent>
    </w:sdt>
    <w:p w14:paraId="4E19A6B3" w14:textId="5185CA96" w:rsidR="00554062" w:rsidRPr="00492D77" w:rsidRDefault="00554062">
      <w:pPr>
        <w:rPr>
          <w:color w:val="4A250E"/>
        </w:rPr>
      </w:pPr>
    </w:p>
    <w:p w14:paraId="379193DB" w14:textId="449E8BA4" w:rsidR="00554062" w:rsidRDefault="00554062">
      <w:pPr>
        <w:spacing w:after="200"/>
        <w:rPr>
          <w:rFonts w:asciiTheme="majorHAnsi" w:eastAsiaTheme="majorEastAsia" w:hAnsiTheme="majorHAnsi" w:cstheme="majorBidi"/>
          <w:color w:val="061F57" w:themeColor="text2" w:themeShade="BF"/>
          <w:kern w:val="28"/>
          <w:sz w:val="52"/>
          <w:szCs w:val="32"/>
          <w:lang w:val="pt-BR" w:bidi="pt-BR"/>
        </w:rPr>
      </w:pPr>
    </w:p>
    <w:p w14:paraId="72AC2093" w14:textId="77777777" w:rsidR="00313E2F" w:rsidRDefault="00313E2F">
      <w:pPr>
        <w:spacing w:after="200"/>
        <w:rPr>
          <w:rFonts w:asciiTheme="majorHAnsi" w:eastAsiaTheme="majorEastAsia" w:hAnsiTheme="majorHAnsi" w:cstheme="majorBidi"/>
          <w:color w:val="061F57" w:themeColor="text2" w:themeShade="BF"/>
          <w:kern w:val="28"/>
          <w:sz w:val="52"/>
          <w:szCs w:val="32"/>
          <w:lang w:val="pt-BR" w:bidi="pt-BR"/>
        </w:rPr>
      </w:pPr>
    </w:p>
    <w:p w14:paraId="6EFF43B5" w14:textId="56452ED4" w:rsidR="00B96096" w:rsidRPr="00313E2F" w:rsidRDefault="2EC86ACA" w:rsidP="00554062">
      <w:pPr>
        <w:pStyle w:val="Ttulo1"/>
        <w:rPr>
          <w:color w:val="1A014B"/>
          <w:lang w:val="pt-BR"/>
        </w:rPr>
      </w:pPr>
      <w:bookmarkStart w:id="0" w:name="_Toc228733276"/>
      <w:r w:rsidRPr="00313E2F">
        <w:rPr>
          <w:color w:val="1A014B"/>
          <w:lang w:val="pt-BR" w:bidi="pt-BR"/>
        </w:rPr>
        <w:lastRenderedPageBreak/>
        <w:t>INTRODUÇÃO</w:t>
      </w:r>
      <w:bookmarkEnd w:id="0"/>
    </w:p>
    <w:tbl>
      <w:tblPr>
        <w:tblW w:w="9999" w:type="dxa"/>
        <w:tblInd w:w="40" w:type="dxa"/>
        <w:tblCellMar>
          <w:left w:w="0" w:type="dxa"/>
          <w:right w:w="0" w:type="dxa"/>
        </w:tblCellMar>
        <w:tblLook w:val="0000" w:firstRow="0" w:lastRow="0" w:firstColumn="0" w:lastColumn="0" w:noHBand="0" w:noVBand="0"/>
      </w:tblPr>
      <w:tblGrid>
        <w:gridCol w:w="9999"/>
      </w:tblGrid>
      <w:tr w:rsidR="00492D77" w:rsidRPr="00313E2F" w14:paraId="5031F44D" w14:textId="77777777">
        <w:trPr>
          <w:trHeight w:val="3546"/>
        </w:trPr>
        <w:tc>
          <w:tcPr>
            <w:tcW w:w="9999" w:type="dxa"/>
          </w:tcPr>
          <w:p w14:paraId="7F04C828" w14:textId="77777777" w:rsidR="00A914FB" w:rsidRPr="00110DF2" w:rsidRDefault="00A914FB" w:rsidP="00492D77">
            <w:pPr>
              <w:pStyle w:val="Contedo"/>
              <w:jc w:val="both"/>
              <w:rPr>
                <w:b/>
                <w:color w:val="1A014B"/>
                <w:sz w:val="36"/>
                <w:szCs w:val="36"/>
                <w:u w:val="single"/>
              </w:rPr>
            </w:pPr>
          </w:p>
          <w:p w14:paraId="160FAFA1" w14:textId="1C3381BC" w:rsidR="00B96096" w:rsidRPr="00B96096" w:rsidRDefault="00B96096" w:rsidP="00492D77">
            <w:pPr>
              <w:pStyle w:val="Contedo"/>
              <w:jc w:val="both"/>
              <w:rPr>
                <w:b/>
                <w:color w:val="1A014B"/>
                <w:sz w:val="36"/>
                <w:szCs w:val="36"/>
              </w:rPr>
            </w:pPr>
            <w:r w:rsidRPr="00B96096">
              <w:rPr>
                <w:b/>
                <w:color w:val="1A014B"/>
                <w:sz w:val="36"/>
                <w:szCs w:val="36"/>
              </w:rPr>
              <w:t>THE COLORS</w:t>
            </w:r>
          </w:p>
          <w:p w14:paraId="1BB57374" w14:textId="35820C93" w:rsidR="007E093A" w:rsidRPr="008A33E5" w:rsidRDefault="007836AA" w:rsidP="00492D77">
            <w:pPr>
              <w:pStyle w:val="Contedo"/>
              <w:jc w:val="both"/>
              <w:rPr>
                <w:color w:val="1A014B"/>
              </w:rPr>
            </w:pPr>
            <w:r>
              <w:rPr>
                <w:bCs/>
                <w:color w:val="1A014B"/>
              </w:rPr>
              <w:t xml:space="preserve">The Colors (As Cores), </w:t>
            </w:r>
            <w:r w:rsidR="008A33E5" w:rsidRPr="008A33E5">
              <w:rPr>
                <w:color w:val="1A014B"/>
              </w:rPr>
              <w:t>como não perceber o alaranjado que surge do encontro entre o vermelho e o amarelo no pôr do sol? Como ignorar o azul acinzentado que se mistura a uma névoa branca ao amanhecer em um sítio? Ou ainda, como não se encantar com o céu colorido após uma tempestade? As cores estão presentes em todos os momentos da nossa vida, revelando-se de forma sutil e, ao mesmo tempo, intensa na natureza e no cotidiano.</w:t>
            </w:r>
          </w:p>
          <w:p w14:paraId="1EFBAC2E" w14:textId="77777777" w:rsidR="00BD5056" w:rsidRPr="00313E2F" w:rsidRDefault="00BD5056" w:rsidP="00492D77">
            <w:pPr>
              <w:pStyle w:val="Contedo"/>
              <w:jc w:val="both"/>
              <w:rPr>
                <w:bCs/>
                <w:color w:val="1A014B"/>
              </w:rPr>
            </w:pPr>
          </w:p>
          <w:p w14:paraId="366782DE" w14:textId="6B5D77AC" w:rsidR="00492D77" w:rsidRDefault="00BA3D49" w:rsidP="00BD5056">
            <w:pPr>
              <w:pStyle w:val="Contedo"/>
              <w:ind w:left="720"/>
              <w:jc w:val="both"/>
              <w:rPr>
                <w:i/>
                <w:iCs/>
                <w:color w:val="1A014B"/>
              </w:rPr>
            </w:pPr>
            <w:r w:rsidRPr="00BA3D49">
              <w:rPr>
                <w:i/>
                <w:iCs/>
                <w:color w:val="1A014B"/>
              </w:rPr>
              <w:t>Estudar a percepção da cor em detalhes é requisito básico para estudantes das áreas que desenvolvem suas principais articulações no âmbito visual. Sendo assim, a Teoria da Cor é fundamental para uma ampla faixa de cursos que vão desde o Design e suas ênfases específicas, como Gráfico, Produto, Moda, Interiores, Web, Comunicação Visual, passando pelos cursos que têm como foco as Artes Visuais, tais como as Artes Plásticas, até a Arquitetura nos seus aspectos formais</w:t>
            </w:r>
            <w:r w:rsidR="00274218">
              <w:rPr>
                <w:i/>
                <w:iCs/>
                <w:color w:val="1A014B"/>
              </w:rPr>
              <w:t>.</w:t>
            </w:r>
            <w:r w:rsidRPr="00BA3D49">
              <w:rPr>
                <w:i/>
                <w:iCs/>
                <w:color w:val="1A014B"/>
              </w:rPr>
              <w:t>(Teoria da  Cor – p.9).</w:t>
            </w:r>
          </w:p>
          <w:p w14:paraId="371F4CF1" w14:textId="77777777" w:rsidR="007836AA" w:rsidRDefault="007836AA" w:rsidP="00492D77">
            <w:pPr>
              <w:pStyle w:val="Contedo"/>
              <w:jc w:val="both"/>
              <w:rPr>
                <w:bCs/>
                <w:color w:val="1A014B"/>
                <w:lang w:val="pt-BR"/>
              </w:rPr>
            </w:pPr>
          </w:p>
          <w:p w14:paraId="580825B1" w14:textId="38AF9D04" w:rsidR="007E093A" w:rsidRPr="00E33D52" w:rsidRDefault="008A33E5" w:rsidP="00492D77">
            <w:pPr>
              <w:pStyle w:val="Contedo"/>
              <w:jc w:val="both"/>
              <w:rPr>
                <w:color w:val="1A014B"/>
                <w:lang w:val="pt-BR"/>
              </w:rPr>
            </w:pPr>
            <w:r w:rsidRPr="00E33D52">
              <w:rPr>
                <w:color w:val="1A014B"/>
              </w:rPr>
              <w:t>Diante disso, encontrei uma maneira prática de ensinar as cores de forma simples, didática, informativa e também envolvente. Desde a infância, as cores estiveram presentes em meu cotidiano, auxiliando-me em diversos momentos e contribuindo para minha forma de compreender o mundo. No entanto, foi em 2019, em um dia comum, ao pegar minhas tintas e pintar um quadro, que passei a enxergá-las com um novo olhar. Mas, foi a</w:t>
            </w:r>
            <w:r w:rsidR="00E33D52" w:rsidRPr="00E33D52">
              <w:rPr>
                <w:color w:val="1A014B"/>
              </w:rPr>
              <w:t xml:space="preserve"> </w:t>
            </w:r>
            <w:r w:rsidRPr="00E33D52">
              <w:rPr>
                <w:color w:val="1A014B"/>
              </w:rPr>
              <w:t>partir d</w:t>
            </w:r>
            <w:r w:rsidR="00E33D52" w:rsidRPr="00E33D52">
              <w:rPr>
                <w:color w:val="1A014B"/>
              </w:rPr>
              <w:t>o</w:t>
            </w:r>
            <w:r w:rsidRPr="00E33D52">
              <w:rPr>
                <w:color w:val="1A014B"/>
              </w:rPr>
              <w:t xml:space="preserve"> momento</w:t>
            </w:r>
            <w:r w:rsidR="00E33D52" w:rsidRPr="00E33D52">
              <w:rPr>
                <w:color w:val="1A014B"/>
              </w:rPr>
              <w:t xml:space="preserve"> que aceitei Jesus</w:t>
            </w:r>
            <w:r w:rsidRPr="00E33D52">
              <w:rPr>
                <w:color w:val="1A014B"/>
              </w:rPr>
              <w:t>, desenvolvi uma admiração mais profunda pelas cores.</w:t>
            </w:r>
            <w:r w:rsidR="00306708">
              <w:rPr>
                <w:color w:val="1A014B"/>
              </w:rPr>
              <w:t xml:space="preserve"> E depois de aceitar Jesus, realmente tive a confirmação que tudo isso aconteceu de maneira evidente na minha vida.</w:t>
            </w:r>
          </w:p>
          <w:p w14:paraId="3E31E516" w14:textId="77777777" w:rsidR="00BD5056" w:rsidRPr="00313E2F" w:rsidRDefault="00BD5056" w:rsidP="00492D77">
            <w:pPr>
              <w:pStyle w:val="Contedo"/>
              <w:jc w:val="both"/>
              <w:rPr>
                <w:bCs/>
                <w:color w:val="1A014B"/>
                <w:lang w:val="pt-BR"/>
              </w:rPr>
            </w:pPr>
          </w:p>
          <w:p w14:paraId="26F99766" w14:textId="61C5E9A9" w:rsidR="00554062" w:rsidRPr="00313E2F" w:rsidRDefault="00BA3D49" w:rsidP="00BD5056">
            <w:pPr>
              <w:pStyle w:val="Contedo"/>
              <w:ind w:left="720"/>
              <w:jc w:val="both"/>
              <w:rPr>
                <w:i/>
                <w:iCs/>
                <w:color w:val="1A014B"/>
                <w:lang w:val="pt-BR"/>
              </w:rPr>
            </w:pPr>
            <w:r>
              <w:rPr>
                <w:i/>
                <w:iCs/>
                <w:color w:val="1A014B"/>
              </w:rPr>
              <w:t xml:space="preserve">Eu não conheço o futuro ma, sei que sou uma folha em branco onde o principal pintor é Jesus. </w:t>
            </w:r>
            <w:r w:rsidR="00BD5056" w:rsidRPr="00313E2F">
              <w:rPr>
                <w:i/>
                <w:iCs/>
                <w:color w:val="1A014B"/>
              </w:rPr>
              <w:t xml:space="preserve"> (</w:t>
            </w:r>
            <w:r>
              <w:rPr>
                <w:i/>
                <w:iCs/>
                <w:color w:val="1A014B"/>
              </w:rPr>
              <w:t>Eryka Lima</w:t>
            </w:r>
            <w:r w:rsidR="00BD5056" w:rsidRPr="00313E2F">
              <w:rPr>
                <w:i/>
                <w:iCs/>
                <w:color w:val="1A014B"/>
              </w:rPr>
              <w:t>, 20</w:t>
            </w:r>
            <w:r>
              <w:rPr>
                <w:i/>
                <w:iCs/>
                <w:color w:val="1A014B"/>
              </w:rPr>
              <w:t>22</w:t>
            </w:r>
            <w:r w:rsidR="00BD5056" w:rsidRPr="00313E2F">
              <w:rPr>
                <w:i/>
                <w:iCs/>
                <w:color w:val="1A014B"/>
              </w:rPr>
              <w:t xml:space="preserve">). </w:t>
            </w:r>
          </w:p>
        </w:tc>
      </w:tr>
    </w:tbl>
    <w:p w14:paraId="44EA4BA0" w14:textId="77777777" w:rsidR="00554062" w:rsidRPr="00313E2F" w:rsidRDefault="00554062" w:rsidP="00D077E9">
      <w:pPr>
        <w:pStyle w:val="Ttulo1"/>
        <w:rPr>
          <w:color w:val="1A014B"/>
          <w:lang w:val="pt-BR" w:bidi="pt-BR"/>
        </w:rPr>
      </w:pPr>
    </w:p>
    <w:p w14:paraId="7BCAA1C9" w14:textId="77777777" w:rsidR="00554062" w:rsidRPr="00313E2F" w:rsidRDefault="00554062">
      <w:pPr>
        <w:spacing w:after="200"/>
        <w:rPr>
          <w:rFonts w:asciiTheme="majorHAnsi" w:eastAsiaTheme="majorEastAsia" w:hAnsiTheme="majorHAnsi" w:cstheme="majorBidi"/>
          <w:color w:val="1A014B"/>
          <w:kern w:val="28"/>
          <w:sz w:val="52"/>
          <w:szCs w:val="32"/>
          <w:lang w:val="pt-BR" w:bidi="pt-BR"/>
        </w:rPr>
      </w:pPr>
      <w:r w:rsidRPr="00313E2F">
        <w:rPr>
          <w:color w:val="1A014B"/>
          <w:lang w:val="pt-BR" w:bidi="pt-BR"/>
        </w:rPr>
        <w:br w:type="page"/>
      </w:r>
    </w:p>
    <w:p w14:paraId="7E352CAB" w14:textId="17169541" w:rsidR="00D077E9" w:rsidRPr="00313E2F" w:rsidRDefault="3CCAC113" w:rsidP="00D077E9">
      <w:pPr>
        <w:pStyle w:val="Ttulo1"/>
        <w:rPr>
          <w:color w:val="1A014B"/>
          <w:lang w:val="pt-BR"/>
        </w:rPr>
      </w:pPr>
      <w:bookmarkStart w:id="1" w:name="_Toc228733277"/>
      <w:r w:rsidRPr="00313E2F">
        <w:rPr>
          <w:color w:val="1A014B"/>
          <w:lang w:val="pt-BR" w:bidi="pt-BR"/>
        </w:rPr>
        <w:lastRenderedPageBreak/>
        <w:t xml:space="preserve">1. </w:t>
      </w:r>
      <w:r w:rsidR="2EC86ACA" w:rsidRPr="00313E2F">
        <w:rPr>
          <w:color w:val="1A014B"/>
          <w:lang w:val="pt-BR" w:bidi="pt-BR"/>
        </w:rPr>
        <w:t>CONTEXTO</w:t>
      </w:r>
      <w:bookmarkEnd w:id="1"/>
    </w:p>
    <w:tbl>
      <w:tblPr>
        <w:tblW w:w="9999" w:type="dxa"/>
        <w:tblInd w:w="40" w:type="dxa"/>
        <w:tblCellMar>
          <w:left w:w="0" w:type="dxa"/>
          <w:right w:w="0" w:type="dxa"/>
        </w:tblCellMar>
        <w:tblLook w:val="0000" w:firstRow="0" w:lastRow="0" w:firstColumn="0" w:lastColumn="0" w:noHBand="0" w:noVBand="0"/>
      </w:tblPr>
      <w:tblGrid>
        <w:gridCol w:w="9999"/>
      </w:tblGrid>
      <w:tr w:rsidR="00492D77" w:rsidRPr="00306708" w14:paraId="0D483C24" w14:textId="77777777" w:rsidTr="58DF7EED">
        <w:trPr>
          <w:trHeight w:val="3546"/>
        </w:trPr>
        <w:tc>
          <w:tcPr>
            <w:tcW w:w="9999" w:type="dxa"/>
          </w:tcPr>
          <w:bookmarkStart w:id="2" w:name="_Toc228733278" w:displacedByCustomXml="next"/>
          <w:bookmarkStart w:id="3" w:name="_Toc225187985" w:displacedByCustomXml="next"/>
          <w:sdt>
            <w:sdtPr>
              <w:rPr>
                <w:color w:val="1A014B"/>
                <w:lang w:val="pt-BR"/>
              </w:rPr>
              <w:id w:val="1660650702"/>
              <w:placeholder>
                <w:docPart w:val="18A75B04CE5F4F789C686D622F694828"/>
              </w:placeholder>
              <w15:appearance w15:val="hidden"/>
            </w:sdtPr>
            <w:sdtEndPr/>
            <w:sdtContent>
              <w:p w14:paraId="12161365" w14:textId="7A218103" w:rsidR="00E57C66" w:rsidRPr="00FE5A65" w:rsidRDefault="3CCAC113" w:rsidP="00FE5A65">
                <w:pPr>
                  <w:pStyle w:val="Ttulo2"/>
                  <w:rPr>
                    <w:color w:val="1A014B"/>
                    <w:lang w:val="pt-BR"/>
                  </w:rPr>
                </w:pPr>
                <w:r w:rsidRPr="00313E2F">
                  <w:rPr>
                    <w:color w:val="1A014B"/>
                    <w:lang w:val="pt-BR"/>
                  </w:rPr>
                  <w:t xml:space="preserve">1.1 </w:t>
                </w:r>
                <w:r w:rsidR="00FE5A65">
                  <w:rPr>
                    <w:color w:val="1A014B"/>
                    <w:lang w:val="pt-BR"/>
                  </w:rPr>
                  <w:t>O MOTIVO</w:t>
                </w:r>
              </w:p>
            </w:sdtContent>
          </w:sdt>
          <w:bookmarkEnd w:id="2" w:displacedByCustomXml="prev"/>
          <w:bookmarkEnd w:id="3" w:displacedByCustomXml="prev"/>
          <w:p w14:paraId="0B45BBE7" w14:textId="77777777" w:rsidR="008A33E5" w:rsidRDefault="00FE5A65" w:rsidP="17D3C87B">
            <w:pPr>
              <w:spacing w:before="240" w:after="240"/>
              <w:jc w:val="both"/>
              <w:rPr>
                <w:b w:val="0"/>
                <w:color w:val="1A014B"/>
                <w:lang w:val="pt-BR"/>
              </w:rPr>
            </w:pPr>
            <w:r>
              <w:rPr>
                <w:b w:val="0"/>
                <w:color w:val="1A014B"/>
                <w:lang w:val="pt-BR"/>
              </w:rPr>
              <w:t>No final de 2019 eu vi meu mundo colorido se tornando cinza, toda minha criatividade, toda minha personalidade havia se rompido. Em 2020 eu percebi que poderia ter uma nova oportunidade para começar a pintar minha tela. Passei a estudar sozinha e aprender coisas que nem imaginaria que poderia aprender. Primeiro criei uma página para colocar desenhos, mas, então, após aceitar Jesus as postagens ganharam outro rumo. Cores passaram a fazer parte da tela, com versículos e outros idiomas.</w:t>
            </w:r>
          </w:p>
          <w:p w14:paraId="76968941" w14:textId="77777777" w:rsidR="008A33E5" w:rsidRPr="008A33E5" w:rsidRDefault="008A33E5" w:rsidP="008A33E5">
            <w:pPr>
              <w:spacing w:before="240" w:after="240"/>
              <w:jc w:val="both"/>
              <w:rPr>
                <w:b w:val="0"/>
                <w:color w:val="1A014B"/>
                <w:lang w:val="pt-BR"/>
              </w:rPr>
            </w:pPr>
            <w:r w:rsidRPr="008A33E5">
              <w:rPr>
                <w:b w:val="0"/>
                <w:color w:val="1A014B"/>
                <w:lang w:val="pt-BR"/>
              </w:rPr>
              <w:t>No entanto, olhando com mais clareza, percebo que essa relação com as cores não começou ali. Antes mesmo desse período, eu já utilizava as cores como ferramenta no meu Trabalho Final de Graduação em Arquitetura e Urbanismo, no projeto de uma escola técnica em Paranaguá, cidade natal da minha tia-avó. As cores não estavam presentes apenas como estética, mas como um recurso estratégico: ajudavam na organização dos espaços, na leitura dos ambientes e na compreensão do projeto como um todo. Elas facilitavam tanto o estudo quanto o desenvolvimento das ideias, tornando o processo mais claro e funcional.</w:t>
            </w:r>
          </w:p>
          <w:p w14:paraId="081C73D5" w14:textId="77777777" w:rsidR="008A33E5" w:rsidRPr="008A33E5" w:rsidRDefault="008A33E5" w:rsidP="008A33E5">
            <w:pPr>
              <w:spacing w:before="240" w:after="240"/>
              <w:jc w:val="both"/>
              <w:rPr>
                <w:b w:val="0"/>
                <w:color w:val="1A014B"/>
                <w:lang w:val="pt-BR"/>
              </w:rPr>
            </w:pPr>
            <w:r w:rsidRPr="008A33E5">
              <w:rPr>
                <w:b w:val="0"/>
                <w:color w:val="1A014B"/>
                <w:lang w:val="pt-BR"/>
              </w:rPr>
              <w:t>Com o passar dos anos e a necessidade de me reinventar, entrei na área da tecnologia. Foi nesse novo contexto que percebi que as cores continuavam sendo parte essencial da minha forma de criar. Ao desenvolver aplicativos e projetos digitais, passei a utilizá-las não apenas para tornar as interfaces mais atraentes, mas também para melhorar a experiência do usuário, guiar interações e transmitir sensações. Assim como na arquitetura, na tecnologia as cores também comunicam, organizam e dão vida às ideias.</w:t>
            </w:r>
          </w:p>
          <w:p w14:paraId="4694778A" w14:textId="77777777" w:rsidR="008A33E5" w:rsidRPr="008A33E5" w:rsidRDefault="008A33E5" w:rsidP="008A33E5">
            <w:pPr>
              <w:spacing w:before="240" w:after="240"/>
              <w:jc w:val="both"/>
              <w:rPr>
                <w:b w:val="0"/>
                <w:color w:val="1A014B"/>
                <w:lang w:val="pt-BR"/>
              </w:rPr>
            </w:pPr>
            <w:r w:rsidRPr="008A33E5">
              <w:rPr>
                <w:b w:val="0"/>
                <w:color w:val="1A014B"/>
                <w:lang w:val="pt-BR"/>
              </w:rPr>
              <w:t>Dessa forma, entendo que as cores sempre estiveram presentes na minha trajetória, mesmo nos momentos em que tudo parecia cinza. Elas se tornaram uma linguagem própria, uma forma de expressão que conecta diferentes fases da minha vida — da arquitetura à tecnologia, da perda à reconstrução. Hoje, cada cor que utilizo carrega um significado, uma intenção e, principalmente, a representação de um recomeço.</w:t>
            </w:r>
          </w:p>
          <w:p w14:paraId="5B9E8CB3" w14:textId="49F9B29B" w:rsidR="00DF027C" w:rsidRPr="00313E2F" w:rsidRDefault="00FE5A65" w:rsidP="17D3C87B">
            <w:pPr>
              <w:spacing w:before="240" w:after="240"/>
              <w:jc w:val="both"/>
              <w:rPr>
                <w:color w:val="1A014B"/>
                <w:lang w:val="pt-BR"/>
              </w:rPr>
            </w:pPr>
            <w:r>
              <w:rPr>
                <w:b w:val="0"/>
                <w:color w:val="1A014B"/>
                <w:lang w:val="pt-BR"/>
              </w:rPr>
              <w:t xml:space="preserve"> </w:t>
            </w:r>
          </w:p>
          <w:p w14:paraId="3A2735D0" w14:textId="3C00E7A2" w:rsidR="00DF027C" w:rsidRPr="00313E2F" w:rsidRDefault="00DF027C" w:rsidP="00E57C66">
            <w:pPr>
              <w:pStyle w:val="Contedo"/>
              <w:jc w:val="both"/>
              <w:rPr>
                <w:color w:val="1A014B"/>
                <w:lang w:val="pt-BR"/>
              </w:rPr>
            </w:pPr>
          </w:p>
        </w:tc>
      </w:tr>
    </w:tbl>
    <w:p w14:paraId="1217C0FA" w14:textId="77777777" w:rsidR="0087605E" w:rsidRPr="00313E2F" w:rsidRDefault="0087605E" w:rsidP="00AB02A7">
      <w:pPr>
        <w:spacing w:after="200"/>
        <w:rPr>
          <w:color w:val="1A014B"/>
          <w:lang w:val="pt-BR"/>
        </w:rPr>
      </w:pPr>
    </w:p>
    <w:bookmarkStart w:id="4" w:name="_Toc228733279" w:displacedByCustomXml="next"/>
    <w:bookmarkStart w:id="5" w:name="_Toc225187986" w:displacedByCustomXml="next"/>
    <w:sdt>
      <w:sdtPr>
        <w:rPr>
          <w:color w:val="1A014B"/>
          <w:lang w:val="pt-BR"/>
        </w:rPr>
        <w:id w:val="1428777036"/>
        <w:placeholder>
          <w:docPart w:val="39F052C86AE54FAAA2FEC45F022672EF"/>
        </w:placeholder>
        <w15:appearance w15:val="hidden"/>
      </w:sdtPr>
      <w:sdtEndPr/>
      <w:sdtContent>
        <w:p w14:paraId="0FAE023F" w14:textId="0626EC89" w:rsidR="00492D77" w:rsidRPr="00313E2F" w:rsidRDefault="2C91D096" w:rsidP="00492D77">
          <w:pPr>
            <w:pStyle w:val="Ttulo2"/>
            <w:rPr>
              <w:color w:val="1A014B"/>
              <w:lang w:val="pt-BR"/>
            </w:rPr>
          </w:pPr>
          <w:r w:rsidRPr="00313E2F">
            <w:rPr>
              <w:color w:val="1A014B"/>
              <w:lang w:val="pt-BR"/>
            </w:rPr>
            <w:t>1.2 NECESSIDADE DO PROJETO</w:t>
          </w:r>
        </w:p>
      </w:sdtContent>
    </w:sdt>
    <w:bookmarkEnd w:id="4" w:displacedByCustomXml="prev"/>
    <w:bookmarkEnd w:id="5" w:displacedByCustomXml="prev"/>
    <w:p w14:paraId="1E9FE5FC" w14:textId="57FEED8B" w:rsidR="002D0848" w:rsidRDefault="51C69C68" w:rsidP="00BD5056">
      <w:pPr>
        <w:spacing w:after="200"/>
        <w:jc w:val="both"/>
        <w:rPr>
          <w:b w:val="0"/>
          <w:bCs/>
          <w:color w:val="1A014B"/>
        </w:rPr>
      </w:pPr>
      <w:r w:rsidRPr="00313E2F">
        <w:rPr>
          <w:b w:val="0"/>
          <w:color w:val="1A014B"/>
          <w:lang w:val="pt-BR"/>
        </w:rPr>
        <w:t xml:space="preserve">O projeto é necessário </w:t>
      </w:r>
      <w:r w:rsidR="002D0848">
        <w:rPr>
          <w:b w:val="0"/>
          <w:color w:val="1A014B"/>
          <w:lang w:val="pt-BR"/>
        </w:rPr>
        <w:t xml:space="preserve">para que qualquer pessoa, assim como eu, aprenda sobre cores e também como a vida pode ganhar um novo tom. Para entender na prática, a </w:t>
      </w:r>
      <w:r w:rsidR="002D0848" w:rsidRPr="002D0848">
        <w:rPr>
          <w:b w:val="0"/>
          <w:bCs/>
          <w:color w:val="1A014B"/>
        </w:rPr>
        <w:t>cor é uma perceção visual criada pelo cérebro quando a luz, composta por diferentes comprimentos de onda, atinge os olhos. Fisicamente, é a frequência da luz refletida pelos objetos, sendo a luz branca a soma de todas as cores e o preto a ausência de reflexão luminosa</w:t>
      </w:r>
      <w:r w:rsidR="00274218">
        <w:rPr>
          <w:b w:val="0"/>
          <w:bCs/>
          <w:color w:val="1A014B"/>
        </w:rPr>
        <w:t>.</w:t>
      </w:r>
    </w:p>
    <w:p w14:paraId="1787062E" w14:textId="77777777" w:rsidR="00274218" w:rsidRPr="002D0848" w:rsidRDefault="00274218" w:rsidP="00BD5056">
      <w:pPr>
        <w:spacing w:after="200"/>
        <w:jc w:val="both"/>
        <w:rPr>
          <w:b w:val="0"/>
          <w:color w:val="1A014B"/>
          <w:lang w:val="pt-BR"/>
        </w:rPr>
      </w:pPr>
    </w:p>
    <w:p w14:paraId="785E1F3F" w14:textId="18A0064D" w:rsidR="00274218" w:rsidRDefault="00274218" w:rsidP="00274218">
      <w:pPr>
        <w:pStyle w:val="Contedo"/>
        <w:ind w:left="720"/>
        <w:jc w:val="both"/>
        <w:rPr>
          <w:i/>
          <w:iCs/>
          <w:color w:val="1A014B"/>
        </w:rPr>
      </w:pPr>
      <w:r w:rsidRPr="00274218">
        <w:rPr>
          <w:bCs/>
          <w:i/>
          <w:iCs/>
          <w:color w:val="1A014B"/>
        </w:rPr>
        <w:t>Pensando somente pelo lado da física, a interação entre a luz e o objeto gera o fenômeno da cor percebida nos corpos. A luz incide sobre os átomos componentes das substâncias, interagindo e gerando a coloração dos objetos. A capacidade de absorver, refratar ou refletir determinados raios luminosos incidentes nos objetos os faz coloridos. Assim, não podemos dizer que as substâncias possuem cor, mas sim somente esta capacidade. Além disso, existem muitos tipos de fontes de luz, tais como a luz de sódio ou as luzes incandescentes, mas a luz do sol ou a luz branca do dia parece ser a ideal para se estudar a cor, por possuir um espectro mais amplo</w:t>
      </w:r>
      <w:r w:rsidRPr="00274218">
        <w:rPr>
          <w:b/>
          <w:i/>
          <w:iCs/>
          <w:color w:val="1A014B"/>
        </w:rPr>
        <w:t>.</w:t>
      </w:r>
      <w:r>
        <w:rPr>
          <w:b/>
          <w:i/>
          <w:iCs/>
          <w:color w:val="1A014B"/>
        </w:rPr>
        <w:t xml:space="preserve"> </w:t>
      </w:r>
      <w:r w:rsidRPr="00BA3D49">
        <w:rPr>
          <w:i/>
          <w:iCs/>
          <w:color w:val="1A014B"/>
        </w:rPr>
        <w:t>(Teoria da  Cor – p.</w:t>
      </w:r>
      <w:r>
        <w:rPr>
          <w:i/>
          <w:iCs/>
          <w:color w:val="1A014B"/>
        </w:rPr>
        <w:t>45</w:t>
      </w:r>
      <w:r w:rsidRPr="00BA3D49">
        <w:rPr>
          <w:i/>
          <w:iCs/>
          <w:color w:val="1A014B"/>
        </w:rPr>
        <w:t>).</w:t>
      </w:r>
    </w:p>
    <w:p w14:paraId="44A6058D" w14:textId="77777777" w:rsidR="00274218" w:rsidRDefault="00274218" w:rsidP="00274218">
      <w:pPr>
        <w:pStyle w:val="Contedo"/>
        <w:ind w:left="720"/>
        <w:jc w:val="both"/>
        <w:rPr>
          <w:i/>
          <w:iCs/>
          <w:color w:val="1A014B"/>
        </w:rPr>
      </w:pPr>
    </w:p>
    <w:p w14:paraId="0C303BFF" w14:textId="05760209" w:rsidR="00274218" w:rsidRDefault="00274218" w:rsidP="00274218">
      <w:pPr>
        <w:pStyle w:val="Contedo"/>
        <w:ind w:left="720"/>
        <w:jc w:val="both"/>
        <w:rPr>
          <w:i/>
          <w:iCs/>
          <w:color w:val="1A014B"/>
        </w:rPr>
      </w:pPr>
      <w:r>
        <w:rPr>
          <w:noProof/>
        </w:rPr>
        <w:drawing>
          <wp:anchor distT="0" distB="0" distL="114300" distR="114300" simplePos="0" relativeHeight="251661312" behindDoc="0" locked="0" layoutInCell="1" allowOverlap="1" wp14:anchorId="14376C28" wp14:editId="1B38BB49">
            <wp:simplePos x="0" y="0"/>
            <wp:positionH relativeFrom="margin">
              <wp:align>right</wp:align>
            </wp:positionH>
            <wp:positionV relativeFrom="paragraph">
              <wp:posOffset>11094</wp:posOffset>
            </wp:positionV>
            <wp:extent cx="5968179" cy="3284461"/>
            <wp:effectExtent l="0" t="0" r="0" b="0"/>
            <wp:wrapNone/>
            <wp:docPr id="1313922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2199" name=""/>
                    <pic:cNvPicPr/>
                  </pic:nvPicPr>
                  <pic:blipFill>
                    <a:blip r:embed="rId9">
                      <a:extLst>
                        <a:ext uri="{28A0092B-C50C-407E-A947-70E740481C1C}">
                          <a14:useLocalDpi xmlns:a14="http://schemas.microsoft.com/office/drawing/2010/main" val="0"/>
                        </a:ext>
                      </a:extLst>
                    </a:blip>
                    <a:stretch>
                      <a:fillRect/>
                    </a:stretch>
                  </pic:blipFill>
                  <pic:spPr>
                    <a:xfrm>
                      <a:off x="0" y="0"/>
                      <a:ext cx="5968179" cy="3284461"/>
                    </a:xfrm>
                    <a:prstGeom prst="rect">
                      <a:avLst/>
                    </a:prstGeom>
                  </pic:spPr>
                </pic:pic>
              </a:graphicData>
            </a:graphic>
            <wp14:sizeRelH relativeFrom="page">
              <wp14:pctWidth>0</wp14:pctWidth>
            </wp14:sizeRelH>
            <wp14:sizeRelV relativeFrom="page">
              <wp14:pctHeight>0</wp14:pctHeight>
            </wp14:sizeRelV>
          </wp:anchor>
        </w:drawing>
      </w:r>
    </w:p>
    <w:p w14:paraId="41207806" w14:textId="77777777" w:rsidR="00274218" w:rsidRDefault="00274218" w:rsidP="00274218">
      <w:pPr>
        <w:pStyle w:val="Contedo"/>
        <w:ind w:left="720"/>
        <w:jc w:val="both"/>
        <w:rPr>
          <w:i/>
          <w:iCs/>
          <w:color w:val="1A014B"/>
        </w:rPr>
      </w:pPr>
    </w:p>
    <w:p w14:paraId="19698E9C" w14:textId="259E6F01" w:rsidR="00274218" w:rsidRDefault="00274218" w:rsidP="00274218">
      <w:pPr>
        <w:pStyle w:val="Contedo"/>
        <w:ind w:left="720"/>
        <w:jc w:val="both"/>
        <w:rPr>
          <w:i/>
          <w:iCs/>
          <w:color w:val="1A014B"/>
        </w:rPr>
      </w:pPr>
    </w:p>
    <w:p w14:paraId="24D0F181" w14:textId="77777777" w:rsidR="00274218" w:rsidRDefault="00274218" w:rsidP="00274218">
      <w:pPr>
        <w:pStyle w:val="Contedo"/>
        <w:ind w:left="720"/>
        <w:jc w:val="both"/>
        <w:rPr>
          <w:i/>
          <w:iCs/>
          <w:color w:val="1A014B"/>
        </w:rPr>
      </w:pPr>
    </w:p>
    <w:p w14:paraId="7D02B6D0" w14:textId="49315AD2" w:rsidR="00274218" w:rsidRDefault="00274218" w:rsidP="00274218">
      <w:pPr>
        <w:pStyle w:val="Contedo"/>
        <w:ind w:left="720"/>
        <w:jc w:val="both"/>
        <w:rPr>
          <w:i/>
          <w:iCs/>
          <w:color w:val="1A014B"/>
        </w:rPr>
      </w:pPr>
    </w:p>
    <w:p w14:paraId="0704119E" w14:textId="4AA2CB40" w:rsidR="009E5C56" w:rsidRPr="00274218" w:rsidRDefault="009E5C56" w:rsidP="002D0848">
      <w:pPr>
        <w:spacing w:after="200"/>
        <w:jc w:val="both"/>
        <w:rPr>
          <w:b w:val="0"/>
          <w:i/>
          <w:iCs/>
          <w:color w:val="1A014B"/>
        </w:rPr>
      </w:pPr>
    </w:p>
    <w:p w14:paraId="15B4839E" w14:textId="77777777" w:rsidR="00274218" w:rsidRDefault="00274218" w:rsidP="00BD5056">
      <w:pPr>
        <w:spacing w:after="200"/>
        <w:jc w:val="both"/>
        <w:rPr>
          <w:b w:val="0"/>
          <w:color w:val="1A014B"/>
          <w:lang w:val="pt-BR"/>
        </w:rPr>
      </w:pPr>
    </w:p>
    <w:p w14:paraId="6DEB51F2" w14:textId="77777777" w:rsidR="00274218" w:rsidRDefault="00274218" w:rsidP="00BD5056">
      <w:pPr>
        <w:spacing w:after="200"/>
        <w:jc w:val="both"/>
        <w:rPr>
          <w:b w:val="0"/>
          <w:color w:val="1A014B"/>
          <w:lang w:val="pt-BR"/>
        </w:rPr>
      </w:pPr>
    </w:p>
    <w:p w14:paraId="3FECE845" w14:textId="77777777" w:rsidR="00274218" w:rsidRDefault="00274218" w:rsidP="00BD5056">
      <w:pPr>
        <w:spacing w:after="200"/>
        <w:jc w:val="both"/>
        <w:rPr>
          <w:b w:val="0"/>
          <w:color w:val="1A014B"/>
          <w:lang w:val="pt-BR"/>
        </w:rPr>
      </w:pPr>
    </w:p>
    <w:p w14:paraId="1245C222" w14:textId="77777777" w:rsidR="00274218" w:rsidRDefault="00274218" w:rsidP="00BD5056">
      <w:pPr>
        <w:spacing w:after="200"/>
        <w:jc w:val="both"/>
        <w:rPr>
          <w:b w:val="0"/>
          <w:color w:val="1A014B"/>
          <w:lang w:val="pt-BR"/>
        </w:rPr>
      </w:pPr>
    </w:p>
    <w:p w14:paraId="2A54B83E" w14:textId="77777777" w:rsidR="00274218" w:rsidRPr="008B590B" w:rsidRDefault="00274218" w:rsidP="00BD5056">
      <w:pPr>
        <w:spacing w:after="200"/>
        <w:jc w:val="both"/>
        <w:rPr>
          <w:b w:val="0"/>
          <w:bCs/>
          <w:color w:val="1A014B"/>
          <w:lang w:val="pt-BR"/>
        </w:rPr>
      </w:pPr>
    </w:p>
    <w:p w14:paraId="4A591EC9" w14:textId="77777777" w:rsidR="00274218" w:rsidRPr="008B590B" w:rsidRDefault="00274218" w:rsidP="00BD5056">
      <w:pPr>
        <w:spacing w:after="200"/>
        <w:jc w:val="both"/>
        <w:rPr>
          <w:b w:val="0"/>
          <w:bCs/>
          <w:color w:val="1A014B"/>
          <w:lang w:val="pt-BR"/>
        </w:rPr>
      </w:pPr>
    </w:p>
    <w:p w14:paraId="0E8E5797" w14:textId="5DF01CE6" w:rsidR="008B590B" w:rsidRDefault="009F2C08" w:rsidP="008B590B">
      <w:pPr>
        <w:spacing w:after="200"/>
        <w:jc w:val="both"/>
        <w:rPr>
          <w:b w:val="0"/>
          <w:bCs/>
          <w:color w:val="1A014B"/>
        </w:rPr>
      </w:pPr>
      <w:r w:rsidRPr="008B590B">
        <w:rPr>
          <w:b w:val="0"/>
          <w:bCs/>
          <w:color w:val="1A014B"/>
          <w:lang w:val="pt-BR"/>
        </w:rPr>
        <w:tab/>
      </w:r>
      <w:r w:rsidR="008B590B" w:rsidRPr="008B590B">
        <w:rPr>
          <w:b w:val="0"/>
          <w:bCs/>
          <w:color w:val="1A014B"/>
        </w:rPr>
        <w:t xml:space="preserve">As cores dão vida ao nosso mundo e influenciam profundamente quem somos. Elas contribuem para a construção da nossa identidade, moldam nossa personalidade e </w:t>
      </w:r>
      <w:r w:rsidR="008B590B" w:rsidRPr="008B590B">
        <w:rPr>
          <w:b w:val="0"/>
          <w:bCs/>
          <w:color w:val="1A014B"/>
        </w:rPr>
        <w:lastRenderedPageBreak/>
        <w:t>ajudam a definir a forma como percebemos e expressamos nosso mundo particular. Estão presentes no nosso humor, no nosso estilo e até na maneira como construímos nossa imagem profissional. Mais do que elementos visuais, as cores comunicam sensações, valores e intenções. Ao longo dos anos, elas vêm sendo representadas e ressignificadas de diferentes formas, acompanhando as transformações culturais e sociais e mantendo seu papel essencial na forma como nos relacionamos com o mundo</w:t>
      </w:r>
      <w:r w:rsidR="008B590B">
        <w:rPr>
          <w:b w:val="0"/>
          <w:bCs/>
          <w:color w:val="1A014B"/>
        </w:rPr>
        <w:t>.</w:t>
      </w:r>
    </w:p>
    <w:p w14:paraId="700DA91D" w14:textId="082DF68B" w:rsidR="008B590B" w:rsidRDefault="008B590B" w:rsidP="008B590B">
      <w:pPr>
        <w:spacing w:after="200"/>
        <w:jc w:val="both"/>
        <w:rPr>
          <w:b w:val="0"/>
          <w:bCs/>
          <w:color w:val="1A014B"/>
        </w:rPr>
      </w:pPr>
      <w:r>
        <w:rPr>
          <w:b w:val="0"/>
          <w:bCs/>
          <w:color w:val="1A014B"/>
        </w:rPr>
        <w:t>Podemos perceber as cores definidas e marcantes em animações</w:t>
      </w:r>
      <w:r w:rsidR="00BB32A6">
        <w:rPr>
          <w:b w:val="0"/>
          <w:bCs/>
          <w:color w:val="1A014B"/>
        </w:rPr>
        <w:t>, que no geral são voltadas para um público mais infantil.</w:t>
      </w:r>
    </w:p>
    <w:p w14:paraId="6D49224C" w14:textId="7BACB11F" w:rsidR="00BB32A6" w:rsidRDefault="00BB32A6" w:rsidP="008B590B">
      <w:pPr>
        <w:spacing w:after="200"/>
        <w:jc w:val="both"/>
        <w:rPr>
          <w:b w:val="0"/>
          <w:bCs/>
          <w:color w:val="1A014B"/>
        </w:rPr>
      </w:pPr>
      <w:r w:rsidRPr="00BB32A6">
        <w:rPr>
          <w:b w:val="0"/>
          <w:bCs/>
          <w:noProof/>
          <w:color w:val="1A014B"/>
        </w:rPr>
        <w:drawing>
          <wp:inline distT="0" distB="0" distL="0" distR="0" wp14:anchorId="2B13DD69" wp14:editId="7DC70F33">
            <wp:extent cx="6371590" cy="2530475"/>
            <wp:effectExtent l="0" t="0" r="0" b="3175"/>
            <wp:docPr id="1592254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54757" name=""/>
                    <pic:cNvPicPr/>
                  </pic:nvPicPr>
                  <pic:blipFill>
                    <a:blip r:embed="rId10"/>
                    <a:stretch>
                      <a:fillRect/>
                    </a:stretch>
                  </pic:blipFill>
                  <pic:spPr>
                    <a:xfrm>
                      <a:off x="0" y="0"/>
                      <a:ext cx="6371590" cy="2530475"/>
                    </a:xfrm>
                    <a:prstGeom prst="rect">
                      <a:avLst/>
                    </a:prstGeom>
                  </pic:spPr>
                </pic:pic>
              </a:graphicData>
            </a:graphic>
          </wp:inline>
        </w:drawing>
      </w:r>
    </w:p>
    <w:p w14:paraId="66DA7B3B" w14:textId="15D5B0B4" w:rsidR="00BB32A6" w:rsidRPr="00BB32A6" w:rsidRDefault="00BB32A6" w:rsidP="00BB32A6">
      <w:pPr>
        <w:spacing w:after="200"/>
        <w:jc w:val="center"/>
        <w:rPr>
          <w:b w:val="0"/>
          <w:bCs/>
          <w:color w:val="1A014B"/>
          <w:sz w:val="22"/>
        </w:rPr>
      </w:pPr>
      <w:r w:rsidRPr="00BB32A6">
        <w:rPr>
          <w:b w:val="0"/>
          <w:bCs/>
          <w:color w:val="1A014B"/>
          <w:sz w:val="22"/>
        </w:rPr>
        <w:t>Imagens retiradas do google, montadas pela autora.</w:t>
      </w:r>
    </w:p>
    <w:p w14:paraId="1304F744" w14:textId="49872CD0" w:rsidR="00BB32A6" w:rsidRPr="00A42E5E" w:rsidRDefault="00A914FB" w:rsidP="00A42E5E">
      <w:pPr>
        <w:spacing w:before="240" w:after="240"/>
        <w:jc w:val="both"/>
        <w:rPr>
          <w:b w:val="0"/>
          <w:color w:val="1A014B"/>
          <w:lang w:val="pt-BR"/>
        </w:rPr>
      </w:pPr>
      <w:r w:rsidRPr="00A42E5E">
        <w:rPr>
          <w:b w:val="0"/>
          <w:color w:val="1A014B"/>
          <w:lang w:val="pt-BR"/>
        </w:rPr>
        <w:t>Por meio da psicologia das cores, entendemos que diferentes tonalidades podem influenciar nossa mente e nossos sentidos de maneiras distintas. Uma das premissas dessa ciência é a ideia de que cada cor exerce um poder sobre diferentes modos do nosso humor, a criatividade e a produtividade. Há estudos que comprovam a influência das cores nos ambientes e como elas interferem em nossas emoções. “A cor do ambiente exerce poder sobre a energia, criatividade e até mesmo o foco”, afirma Cecília Gomes, designer de interiores e professora.</w:t>
      </w:r>
    </w:p>
    <w:sdt>
      <w:sdtPr>
        <w:rPr>
          <w:color w:val="1A014B"/>
          <w:lang w:val="pt-BR"/>
        </w:rPr>
        <w:id w:val="-1518064217"/>
        <w:placeholder>
          <w:docPart w:val="EDF4729B56054C13BCA457F22A63F5BC"/>
        </w:placeholder>
        <w15:appearance w15:val="hidden"/>
      </w:sdtPr>
      <w:sdtEndPr/>
      <w:sdtContent>
        <w:p w14:paraId="04496346" w14:textId="20BB234E" w:rsidR="58DF7EED" w:rsidRDefault="58DF7EED" w:rsidP="00BB32A6">
          <w:pPr>
            <w:pStyle w:val="Ttulo2"/>
            <w:rPr>
              <w:color w:val="1A014B"/>
              <w:lang w:val="pt-BR"/>
            </w:rPr>
          </w:pPr>
        </w:p>
        <w:p w14:paraId="408DDA6F" w14:textId="77777777" w:rsidR="005476A5" w:rsidRDefault="005476A5" w:rsidP="005476A5">
          <w:pPr>
            <w:rPr>
              <w:lang w:val="pt-BR"/>
            </w:rPr>
          </w:pPr>
        </w:p>
        <w:p w14:paraId="630DA3BD" w14:textId="77777777" w:rsidR="005476A5" w:rsidRDefault="005476A5" w:rsidP="005476A5">
          <w:pPr>
            <w:rPr>
              <w:lang w:val="pt-BR"/>
            </w:rPr>
          </w:pPr>
        </w:p>
        <w:p w14:paraId="50BA1C11" w14:textId="77777777" w:rsidR="005476A5" w:rsidRPr="005476A5" w:rsidRDefault="005476A5" w:rsidP="005476A5">
          <w:pPr>
            <w:rPr>
              <w:lang w:val="pt-BR"/>
            </w:rPr>
          </w:pPr>
        </w:p>
        <w:p w14:paraId="5FDA41D0" w14:textId="2654B065" w:rsidR="00492D77" w:rsidRPr="00313E2F" w:rsidRDefault="2C91D096" w:rsidP="00492D77">
          <w:pPr>
            <w:pStyle w:val="Ttulo2"/>
            <w:rPr>
              <w:color w:val="1A014B"/>
              <w:lang w:val="pt-BR"/>
            </w:rPr>
          </w:pPr>
          <w:bookmarkStart w:id="6" w:name="_Toc228733280"/>
          <w:r w:rsidRPr="00313E2F">
            <w:rPr>
              <w:color w:val="1A014B"/>
              <w:lang w:val="pt-BR"/>
            </w:rPr>
            <w:lastRenderedPageBreak/>
            <w:t xml:space="preserve">1.3 </w:t>
          </w:r>
          <w:r w:rsidR="00217CDB">
            <w:rPr>
              <w:color w:val="1A014B"/>
              <w:lang w:val="pt-BR"/>
            </w:rPr>
            <w:t>MÚSICA</w:t>
          </w:r>
        </w:p>
      </w:sdtContent>
    </w:sdt>
    <w:bookmarkEnd w:id="6" w:displacedByCustomXml="prev"/>
    <w:p w14:paraId="63839588" w14:textId="26F12A3A" w:rsidR="00DC21C8" w:rsidRDefault="00DC21C8" w:rsidP="00DC21C8">
      <w:pPr>
        <w:spacing w:before="240" w:after="240"/>
        <w:jc w:val="both"/>
        <w:rPr>
          <w:b w:val="0"/>
          <w:color w:val="1A014B"/>
          <w:szCs w:val="28"/>
        </w:rPr>
      </w:pPr>
      <w:r>
        <w:rPr>
          <w:b w:val="0"/>
          <w:color w:val="1A014B"/>
          <w:szCs w:val="28"/>
        </w:rPr>
        <w:t>Uma das músicas que fazem eu sempre lembrar do quanto as cores são importantes é esse louvor do Pr Lucas que fala sobre o quando o Senhor pode pintar a nossa história.</w:t>
      </w:r>
    </w:p>
    <w:p w14:paraId="142FBD15" w14:textId="77777777" w:rsidR="00DC21C8" w:rsidRDefault="00DC21C8" w:rsidP="00DC21C8">
      <w:pPr>
        <w:spacing w:before="240" w:after="240"/>
        <w:jc w:val="both"/>
        <w:rPr>
          <w:b w:val="0"/>
          <w:color w:val="1A014B"/>
          <w:szCs w:val="28"/>
        </w:rPr>
      </w:pPr>
    </w:p>
    <w:p w14:paraId="62A47C33" w14:textId="0CEDA919" w:rsidR="00DC21C8" w:rsidRDefault="00DC21C8" w:rsidP="00DC21C8">
      <w:pPr>
        <w:spacing w:before="240" w:after="240"/>
        <w:jc w:val="both"/>
        <w:rPr>
          <w:b w:val="0"/>
          <w:color w:val="1A014B"/>
          <w:szCs w:val="28"/>
        </w:rPr>
        <w:sectPr w:rsidR="00DC21C8" w:rsidSect="00AB02A7">
          <w:headerReference w:type="default" r:id="rId11"/>
          <w:footerReference w:type="default" r:id="rId12"/>
          <w:pgSz w:w="11906" w:h="16838" w:code="9"/>
          <w:pgMar w:top="720" w:right="936" w:bottom="720" w:left="936" w:header="0" w:footer="289" w:gutter="0"/>
          <w:pgNumType w:start="1"/>
          <w:cols w:space="720"/>
          <w:docGrid w:linePitch="382"/>
        </w:sectPr>
      </w:pPr>
    </w:p>
    <w:p w14:paraId="350F52E9" w14:textId="3E587B6B" w:rsidR="00DC21C8" w:rsidRPr="00DC21C8" w:rsidRDefault="00DC21C8" w:rsidP="00DC21C8">
      <w:pPr>
        <w:spacing w:before="240" w:after="240"/>
        <w:jc w:val="both"/>
        <w:rPr>
          <w:b w:val="0"/>
          <w:color w:val="1A014B"/>
          <w:szCs w:val="28"/>
        </w:rPr>
      </w:pPr>
      <w:r w:rsidRPr="00DC21C8">
        <w:rPr>
          <w:b w:val="0"/>
          <w:color w:val="1A014B"/>
          <w:szCs w:val="28"/>
        </w:rPr>
        <w:t>Quem pintou o mundo?</w:t>
      </w:r>
    </w:p>
    <w:p w14:paraId="27EC88B7" w14:textId="77777777" w:rsidR="00DC21C8" w:rsidRPr="00DC21C8" w:rsidRDefault="00DC21C8" w:rsidP="00DC21C8">
      <w:pPr>
        <w:spacing w:before="240" w:after="240"/>
        <w:jc w:val="both"/>
        <w:rPr>
          <w:b w:val="0"/>
          <w:color w:val="1A014B"/>
          <w:szCs w:val="28"/>
        </w:rPr>
      </w:pPr>
      <w:r w:rsidRPr="00DC21C8">
        <w:rPr>
          <w:b w:val="0"/>
          <w:color w:val="1A014B"/>
          <w:szCs w:val="28"/>
        </w:rPr>
        <w:t>Quem escolheu a cor?</w:t>
      </w:r>
    </w:p>
    <w:p w14:paraId="3845A6AD" w14:textId="77777777" w:rsidR="00DC21C8" w:rsidRPr="00DC21C8" w:rsidRDefault="00DC21C8" w:rsidP="00DC21C8">
      <w:pPr>
        <w:spacing w:before="240" w:after="240"/>
        <w:jc w:val="both"/>
        <w:rPr>
          <w:b w:val="0"/>
          <w:color w:val="1A014B"/>
          <w:szCs w:val="28"/>
        </w:rPr>
      </w:pPr>
      <w:r w:rsidRPr="00DC21C8">
        <w:rPr>
          <w:b w:val="0"/>
          <w:color w:val="1A014B"/>
          <w:szCs w:val="28"/>
        </w:rPr>
        <w:t>Fez o Sol amarelo</w:t>
      </w:r>
    </w:p>
    <w:p w14:paraId="63181EA6" w14:textId="77777777" w:rsidR="00DC21C8" w:rsidRPr="00DC21C8" w:rsidRDefault="00DC21C8" w:rsidP="00DC21C8">
      <w:pPr>
        <w:spacing w:before="240" w:after="240"/>
        <w:jc w:val="both"/>
        <w:rPr>
          <w:b w:val="0"/>
          <w:color w:val="1A014B"/>
          <w:szCs w:val="28"/>
        </w:rPr>
      </w:pPr>
      <w:r w:rsidRPr="00DC21C8">
        <w:rPr>
          <w:b w:val="0"/>
          <w:color w:val="1A014B"/>
          <w:szCs w:val="28"/>
        </w:rPr>
        <w:t>Pôs o verde na floresta</w:t>
      </w:r>
    </w:p>
    <w:p w14:paraId="2F5CC469" w14:textId="77777777" w:rsidR="00DC21C8" w:rsidRPr="00DC21C8" w:rsidRDefault="00DC21C8" w:rsidP="00DC21C8">
      <w:pPr>
        <w:spacing w:before="240" w:after="240"/>
        <w:jc w:val="both"/>
        <w:rPr>
          <w:b w:val="0"/>
          <w:color w:val="1A014B"/>
          <w:szCs w:val="28"/>
        </w:rPr>
      </w:pPr>
      <w:r w:rsidRPr="00DC21C8">
        <w:rPr>
          <w:b w:val="0"/>
          <w:color w:val="1A014B"/>
          <w:szCs w:val="28"/>
        </w:rPr>
        <w:t>E o vermelho em uma flor?</w:t>
      </w:r>
    </w:p>
    <w:p w14:paraId="14E7BE86" w14:textId="77777777" w:rsidR="00DC21C8" w:rsidRPr="00DC21C8" w:rsidRDefault="00DC21C8" w:rsidP="00DC21C8">
      <w:pPr>
        <w:spacing w:before="240" w:after="240"/>
        <w:jc w:val="both"/>
        <w:rPr>
          <w:b w:val="0"/>
          <w:color w:val="1A014B"/>
          <w:szCs w:val="28"/>
        </w:rPr>
      </w:pPr>
    </w:p>
    <w:p w14:paraId="1984CE02" w14:textId="77777777" w:rsidR="00DC21C8" w:rsidRPr="00DC21C8" w:rsidRDefault="00DC21C8" w:rsidP="00DC21C8">
      <w:pPr>
        <w:spacing w:before="240" w:after="240"/>
        <w:jc w:val="both"/>
        <w:rPr>
          <w:b w:val="0"/>
          <w:color w:val="1A014B"/>
          <w:szCs w:val="28"/>
        </w:rPr>
      </w:pPr>
      <w:r w:rsidRPr="00DC21C8">
        <w:rPr>
          <w:b w:val="0"/>
          <w:color w:val="1A014B"/>
          <w:szCs w:val="28"/>
        </w:rPr>
        <w:t>Quem pintou o mundo?</w:t>
      </w:r>
    </w:p>
    <w:p w14:paraId="16DFE677" w14:textId="77777777" w:rsidR="00DC21C8" w:rsidRPr="00DC21C8" w:rsidRDefault="00DC21C8" w:rsidP="00DC21C8">
      <w:pPr>
        <w:spacing w:before="240" w:after="240"/>
        <w:jc w:val="both"/>
        <w:rPr>
          <w:b w:val="0"/>
          <w:color w:val="1A014B"/>
          <w:szCs w:val="28"/>
        </w:rPr>
      </w:pPr>
      <w:r w:rsidRPr="00DC21C8">
        <w:rPr>
          <w:b w:val="0"/>
          <w:color w:val="1A014B"/>
          <w:szCs w:val="28"/>
        </w:rPr>
        <w:t>Quem escolheu os tons?</w:t>
      </w:r>
    </w:p>
    <w:p w14:paraId="26991E80" w14:textId="77777777" w:rsidR="00DC21C8" w:rsidRPr="00DC21C8" w:rsidRDefault="00DC21C8" w:rsidP="00DC21C8">
      <w:pPr>
        <w:spacing w:before="240" w:after="240"/>
        <w:jc w:val="both"/>
        <w:rPr>
          <w:b w:val="0"/>
          <w:color w:val="1A014B"/>
          <w:szCs w:val="28"/>
        </w:rPr>
      </w:pPr>
      <w:r w:rsidRPr="00DC21C8">
        <w:rPr>
          <w:b w:val="0"/>
          <w:color w:val="1A014B"/>
          <w:szCs w:val="28"/>
        </w:rPr>
        <w:t>Fez a noite escura</w:t>
      </w:r>
    </w:p>
    <w:p w14:paraId="5B33E1F9" w14:textId="77777777" w:rsidR="00DC21C8" w:rsidRPr="00DC21C8" w:rsidRDefault="00DC21C8" w:rsidP="00DC21C8">
      <w:pPr>
        <w:spacing w:before="240" w:after="240"/>
        <w:jc w:val="both"/>
        <w:rPr>
          <w:b w:val="0"/>
          <w:color w:val="1A014B"/>
          <w:szCs w:val="28"/>
        </w:rPr>
      </w:pPr>
      <w:r w:rsidRPr="00DC21C8">
        <w:rPr>
          <w:b w:val="0"/>
          <w:color w:val="1A014B"/>
          <w:szCs w:val="28"/>
        </w:rPr>
        <w:t>Desenhou a clara Lua</w:t>
      </w:r>
    </w:p>
    <w:p w14:paraId="7071069D" w14:textId="77777777" w:rsidR="00DC21C8" w:rsidRPr="00DC21C8" w:rsidRDefault="00DC21C8" w:rsidP="00DC21C8">
      <w:pPr>
        <w:spacing w:before="240" w:after="240"/>
        <w:jc w:val="both"/>
        <w:rPr>
          <w:b w:val="0"/>
          <w:color w:val="1A014B"/>
          <w:szCs w:val="28"/>
        </w:rPr>
      </w:pPr>
      <w:r w:rsidRPr="00DC21C8">
        <w:rPr>
          <w:b w:val="0"/>
          <w:color w:val="1A014B"/>
          <w:szCs w:val="28"/>
        </w:rPr>
        <w:t>Misturando o que era bom?</w:t>
      </w:r>
    </w:p>
    <w:p w14:paraId="3B17AA39" w14:textId="77777777" w:rsidR="00DC21C8" w:rsidRPr="00DC21C8" w:rsidRDefault="00DC21C8" w:rsidP="00DC21C8">
      <w:pPr>
        <w:spacing w:before="240" w:after="240"/>
        <w:jc w:val="both"/>
        <w:rPr>
          <w:b w:val="0"/>
          <w:color w:val="1A014B"/>
          <w:szCs w:val="28"/>
        </w:rPr>
      </w:pPr>
    </w:p>
    <w:p w14:paraId="15EA29D9" w14:textId="77777777" w:rsidR="00DC21C8" w:rsidRPr="00DC21C8" w:rsidRDefault="00DC21C8" w:rsidP="00DC21C8">
      <w:pPr>
        <w:spacing w:before="240" w:after="240"/>
        <w:jc w:val="both"/>
        <w:rPr>
          <w:b w:val="0"/>
          <w:color w:val="1A014B"/>
          <w:szCs w:val="28"/>
        </w:rPr>
      </w:pPr>
      <w:r w:rsidRPr="00DC21C8">
        <w:rPr>
          <w:b w:val="0"/>
          <w:color w:val="1A014B"/>
          <w:szCs w:val="28"/>
        </w:rPr>
        <w:t>O maior pintor do mundo</w:t>
      </w:r>
    </w:p>
    <w:p w14:paraId="535414D7" w14:textId="77777777" w:rsidR="00DC21C8" w:rsidRPr="00DC21C8" w:rsidRDefault="00DC21C8" w:rsidP="00DC21C8">
      <w:pPr>
        <w:spacing w:before="240" w:after="240"/>
        <w:jc w:val="both"/>
        <w:rPr>
          <w:b w:val="0"/>
          <w:color w:val="1A014B"/>
          <w:szCs w:val="28"/>
        </w:rPr>
      </w:pPr>
      <w:r w:rsidRPr="00DC21C8">
        <w:rPr>
          <w:b w:val="0"/>
          <w:color w:val="1A014B"/>
          <w:szCs w:val="28"/>
        </w:rPr>
        <w:t>Está pintando a minha história</w:t>
      </w:r>
    </w:p>
    <w:p w14:paraId="5BB05FFC" w14:textId="77777777" w:rsidR="00DC21C8" w:rsidRPr="00DC21C8" w:rsidRDefault="00DC21C8" w:rsidP="00DC21C8">
      <w:pPr>
        <w:spacing w:before="240" w:after="240"/>
        <w:jc w:val="both"/>
        <w:rPr>
          <w:b w:val="0"/>
          <w:color w:val="1A014B"/>
          <w:szCs w:val="28"/>
        </w:rPr>
      </w:pPr>
      <w:r w:rsidRPr="00DC21C8">
        <w:rPr>
          <w:b w:val="0"/>
          <w:color w:val="1A014B"/>
          <w:szCs w:val="28"/>
        </w:rPr>
        <w:t>E ela não tinha cor</w:t>
      </w:r>
    </w:p>
    <w:p w14:paraId="185F2542" w14:textId="77777777" w:rsidR="00DC21C8" w:rsidRPr="00DC21C8" w:rsidRDefault="00DC21C8" w:rsidP="00DC21C8">
      <w:pPr>
        <w:spacing w:before="240" w:after="240"/>
        <w:jc w:val="both"/>
        <w:rPr>
          <w:b w:val="0"/>
          <w:color w:val="1A014B"/>
          <w:szCs w:val="28"/>
        </w:rPr>
      </w:pPr>
      <w:r w:rsidRPr="00DC21C8">
        <w:rPr>
          <w:b w:val="0"/>
          <w:color w:val="1A014B"/>
          <w:szCs w:val="28"/>
        </w:rPr>
        <w:t>A cruz foi o pincel do autor</w:t>
      </w:r>
    </w:p>
    <w:p w14:paraId="15251F3C" w14:textId="77777777" w:rsidR="00DC21C8" w:rsidRPr="00DC21C8" w:rsidRDefault="00DC21C8" w:rsidP="00DC21C8">
      <w:pPr>
        <w:spacing w:before="240" w:after="240"/>
        <w:jc w:val="both"/>
        <w:rPr>
          <w:b w:val="0"/>
          <w:color w:val="1A014B"/>
          <w:szCs w:val="28"/>
        </w:rPr>
      </w:pPr>
    </w:p>
    <w:p w14:paraId="4C2BF47F" w14:textId="77777777" w:rsidR="00DC21C8" w:rsidRPr="00DC21C8" w:rsidRDefault="00DC21C8" w:rsidP="00DC21C8">
      <w:pPr>
        <w:spacing w:before="240" w:after="240"/>
        <w:jc w:val="both"/>
        <w:rPr>
          <w:b w:val="0"/>
          <w:color w:val="1A014B"/>
          <w:szCs w:val="28"/>
        </w:rPr>
      </w:pPr>
      <w:r w:rsidRPr="00DC21C8">
        <w:rPr>
          <w:b w:val="0"/>
          <w:color w:val="1A014B"/>
          <w:szCs w:val="28"/>
        </w:rPr>
        <w:t>O maior pintor do mundo</w:t>
      </w:r>
    </w:p>
    <w:p w14:paraId="4D4F92B7" w14:textId="77777777" w:rsidR="00DC21C8" w:rsidRPr="00DC21C8" w:rsidRDefault="00DC21C8" w:rsidP="00DC21C8">
      <w:pPr>
        <w:spacing w:before="240" w:after="240"/>
        <w:jc w:val="both"/>
        <w:rPr>
          <w:b w:val="0"/>
          <w:color w:val="1A014B"/>
          <w:szCs w:val="28"/>
        </w:rPr>
      </w:pPr>
      <w:r w:rsidRPr="00DC21C8">
        <w:rPr>
          <w:b w:val="0"/>
          <w:color w:val="1A014B"/>
          <w:szCs w:val="28"/>
        </w:rPr>
        <w:t>Está pintando a minha história</w:t>
      </w:r>
    </w:p>
    <w:p w14:paraId="00BC4383" w14:textId="77777777" w:rsidR="00DC21C8" w:rsidRPr="00DC21C8" w:rsidRDefault="00DC21C8" w:rsidP="00DC21C8">
      <w:pPr>
        <w:spacing w:before="240" w:after="240"/>
        <w:jc w:val="both"/>
        <w:rPr>
          <w:b w:val="0"/>
          <w:color w:val="1A014B"/>
          <w:szCs w:val="28"/>
        </w:rPr>
      </w:pPr>
      <w:r w:rsidRPr="00DC21C8">
        <w:rPr>
          <w:b w:val="0"/>
          <w:color w:val="1A014B"/>
          <w:szCs w:val="28"/>
        </w:rPr>
        <w:t>Ele assinou a obra, que sou eu</w:t>
      </w:r>
    </w:p>
    <w:p w14:paraId="5176A193" w14:textId="77777777" w:rsidR="00DC21C8" w:rsidRPr="00DC21C8" w:rsidRDefault="00DC21C8" w:rsidP="00DC21C8">
      <w:pPr>
        <w:spacing w:before="240" w:after="240"/>
        <w:jc w:val="both"/>
        <w:rPr>
          <w:b w:val="0"/>
          <w:color w:val="1A014B"/>
          <w:szCs w:val="28"/>
        </w:rPr>
      </w:pPr>
      <w:r w:rsidRPr="00DC21C8">
        <w:rPr>
          <w:b w:val="0"/>
          <w:color w:val="1A014B"/>
          <w:szCs w:val="28"/>
        </w:rPr>
        <w:t>E na assinatura está escrito: Deus</w:t>
      </w:r>
    </w:p>
    <w:p w14:paraId="4F216BF4" w14:textId="77777777" w:rsidR="00DC21C8" w:rsidRPr="00DC21C8" w:rsidRDefault="00DC21C8" w:rsidP="00DC21C8">
      <w:pPr>
        <w:spacing w:before="240" w:after="240"/>
        <w:jc w:val="both"/>
        <w:rPr>
          <w:b w:val="0"/>
          <w:color w:val="1A014B"/>
          <w:szCs w:val="28"/>
        </w:rPr>
      </w:pPr>
    </w:p>
    <w:p w14:paraId="503755FE" w14:textId="77777777" w:rsidR="00DC21C8" w:rsidRPr="00DC21C8" w:rsidRDefault="00DC21C8" w:rsidP="00DC21C8">
      <w:pPr>
        <w:spacing w:before="240" w:after="240"/>
        <w:jc w:val="both"/>
        <w:rPr>
          <w:b w:val="0"/>
          <w:color w:val="1A014B"/>
          <w:szCs w:val="28"/>
        </w:rPr>
      </w:pPr>
      <w:r w:rsidRPr="00DC21C8">
        <w:rPr>
          <w:b w:val="0"/>
          <w:color w:val="1A014B"/>
          <w:szCs w:val="28"/>
        </w:rPr>
        <w:t>Quem pintou o mundo?</w:t>
      </w:r>
    </w:p>
    <w:p w14:paraId="75EACFC1" w14:textId="77777777" w:rsidR="00DC21C8" w:rsidRPr="00DC21C8" w:rsidRDefault="00DC21C8" w:rsidP="00DC21C8">
      <w:pPr>
        <w:spacing w:before="240" w:after="240"/>
        <w:jc w:val="both"/>
        <w:rPr>
          <w:b w:val="0"/>
          <w:color w:val="1A014B"/>
          <w:szCs w:val="28"/>
        </w:rPr>
      </w:pPr>
      <w:r w:rsidRPr="00DC21C8">
        <w:rPr>
          <w:b w:val="0"/>
          <w:color w:val="1A014B"/>
          <w:szCs w:val="28"/>
        </w:rPr>
        <w:t>Quem escolheu a cor?</w:t>
      </w:r>
    </w:p>
    <w:p w14:paraId="4C312130" w14:textId="77777777" w:rsidR="00DC21C8" w:rsidRPr="00DC21C8" w:rsidRDefault="00DC21C8" w:rsidP="00DC21C8">
      <w:pPr>
        <w:spacing w:before="240" w:after="240"/>
        <w:jc w:val="both"/>
        <w:rPr>
          <w:b w:val="0"/>
          <w:color w:val="1A014B"/>
          <w:szCs w:val="28"/>
        </w:rPr>
      </w:pPr>
      <w:r w:rsidRPr="00DC21C8">
        <w:rPr>
          <w:b w:val="0"/>
          <w:color w:val="1A014B"/>
          <w:szCs w:val="28"/>
        </w:rPr>
        <w:t>Fez o Sol amarelo</w:t>
      </w:r>
    </w:p>
    <w:p w14:paraId="13D314DE" w14:textId="77777777" w:rsidR="00DC21C8" w:rsidRPr="00DC21C8" w:rsidRDefault="00DC21C8" w:rsidP="00DC21C8">
      <w:pPr>
        <w:spacing w:before="240" w:after="240"/>
        <w:jc w:val="both"/>
        <w:rPr>
          <w:b w:val="0"/>
          <w:color w:val="1A014B"/>
          <w:szCs w:val="28"/>
        </w:rPr>
      </w:pPr>
      <w:r w:rsidRPr="00DC21C8">
        <w:rPr>
          <w:b w:val="0"/>
          <w:color w:val="1A014B"/>
          <w:szCs w:val="28"/>
        </w:rPr>
        <w:t>Pôs o verde na floresta</w:t>
      </w:r>
    </w:p>
    <w:p w14:paraId="23D447BD" w14:textId="77777777" w:rsidR="00DC21C8" w:rsidRPr="00DC21C8" w:rsidRDefault="00DC21C8" w:rsidP="00DC21C8">
      <w:pPr>
        <w:spacing w:before="240" w:after="240"/>
        <w:jc w:val="both"/>
        <w:rPr>
          <w:b w:val="0"/>
          <w:color w:val="1A014B"/>
          <w:szCs w:val="28"/>
        </w:rPr>
      </w:pPr>
      <w:r w:rsidRPr="00DC21C8">
        <w:rPr>
          <w:b w:val="0"/>
          <w:color w:val="1A014B"/>
          <w:szCs w:val="28"/>
        </w:rPr>
        <w:t>E o vermelho em uma flor?</w:t>
      </w:r>
    </w:p>
    <w:p w14:paraId="21D0F541" w14:textId="77777777" w:rsidR="00DC21C8" w:rsidRPr="00DC21C8" w:rsidRDefault="00DC21C8" w:rsidP="00DC21C8">
      <w:pPr>
        <w:spacing w:before="240" w:after="240"/>
        <w:jc w:val="both"/>
        <w:rPr>
          <w:b w:val="0"/>
          <w:color w:val="1A014B"/>
          <w:szCs w:val="28"/>
        </w:rPr>
      </w:pPr>
    </w:p>
    <w:p w14:paraId="685D7F0D" w14:textId="77777777" w:rsidR="00DC21C8" w:rsidRPr="00DC21C8" w:rsidRDefault="00DC21C8" w:rsidP="00DC21C8">
      <w:pPr>
        <w:spacing w:before="240" w:after="240"/>
        <w:jc w:val="both"/>
        <w:rPr>
          <w:b w:val="0"/>
          <w:color w:val="1A014B"/>
          <w:szCs w:val="28"/>
        </w:rPr>
      </w:pPr>
      <w:r w:rsidRPr="00DC21C8">
        <w:rPr>
          <w:b w:val="0"/>
          <w:color w:val="1A014B"/>
          <w:szCs w:val="28"/>
        </w:rPr>
        <w:t>Quem pintou o mundo? (Foi Deus!)</w:t>
      </w:r>
    </w:p>
    <w:p w14:paraId="65DFF7A7" w14:textId="77777777" w:rsidR="00DC21C8" w:rsidRPr="00DC21C8" w:rsidRDefault="00DC21C8" w:rsidP="00DC21C8">
      <w:pPr>
        <w:spacing w:before="240" w:after="240"/>
        <w:jc w:val="both"/>
        <w:rPr>
          <w:b w:val="0"/>
          <w:color w:val="1A014B"/>
          <w:szCs w:val="28"/>
        </w:rPr>
      </w:pPr>
      <w:r w:rsidRPr="00DC21C8">
        <w:rPr>
          <w:b w:val="0"/>
          <w:color w:val="1A014B"/>
          <w:szCs w:val="28"/>
        </w:rPr>
        <w:t>Quem escolheu os tons?</w:t>
      </w:r>
    </w:p>
    <w:p w14:paraId="5C2CAB04" w14:textId="77777777" w:rsidR="00DC21C8" w:rsidRPr="00DC21C8" w:rsidRDefault="00DC21C8" w:rsidP="00DC21C8">
      <w:pPr>
        <w:spacing w:before="240" w:after="240"/>
        <w:jc w:val="both"/>
        <w:rPr>
          <w:b w:val="0"/>
          <w:color w:val="1A014B"/>
          <w:szCs w:val="28"/>
        </w:rPr>
      </w:pPr>
      <w:r w:rsidRPr="00DC21C8">
        <w:rPr>
          <w:b w:val="0"/>
          <w:color w:val="1A014B"/>
          <w:szCs w:val="28"/>
        </w:rPr>
        <w:t>Fez a noite escura</w:t>
      </w:r>
    </w:p>
    <w:p w14:paraId="38A9A121" w14:textId="77777777" w:rsidR="00DC21C8" w:rsidRPr="00DC21C8" w:rsidRDefault="00DC21C8" w:rsidP="00DC21C8">
      <w:pPr>
        <w:spacing w:before="240" w:after="240"/>
        <w:jc w:val="both"/>
        <w:rPr>
          <w:b w:val="0"/>
          <w:color w:val="1A014B"/>
          <w:szCs w:val="28"/>
        </w:rPr>
      </w:pPr>
      <w:r w:rsidRPr="00DC21C8">
        <w:rPr>
          <w:b w:val="0"/>
          <w:color w:val="1A014B"/>
          <w:szCs w:val="28"/>
        </w:rPr>
        <w:t>Desenhou a clara Lua</w:t>
      </w:r>
    </w:p>
    <w:p w14:paraId="5E973F4F" w14:textId="77777777" w:rsidR="00DC21C8" w:rsidRPr="00DC21C8" w:rsidRDefault="00DC21C8" w:rsidP="00DC21C8">
      <w:pPr>
        <w:spacing w:before="240" w:after="240"/>
        <w:jc w:val="both"/>
        <w:rPr>
          <w:b w:val="0"/>
          <w:color w:val="1A014B"/>
          <w:szCs w:val="28"/>
        </w:rPr>
      </w:pPr>
      <w:r w:rsidRPr="00DC21C8">
        <w:rPr>
          <w:b w:val="0"/>
          <w:color w:val="1A014B"/>
          <w:szCs w:val="28"/>
        </w:rPr>
        <w:t>Misturando o que era bom?</w:t>
      </w:r>
    </w:p>
    <w:p w14:paraId="6B64AF1C" w14:textId="77777777" w:rsidR="00DC21C8" w:rsidRPr="00DC21C8" w:rsidRDefault="00DC21C8" w:rsidP="00DC21C8">
      <w:pPr>
        <w:spacing w:before="240" w:after="240"/>
        <w:jc w:val="both"/>
        <w:rPr>
          <w:b w:val="0"/>
          <w:color w:val="1A014B"/>
          <w:szCs w:val="28"/>
        </w:rPr>
      </w:pPr>
    </w:p>
    <w:p w14:paraId="109EB737" w14:textId="77777777" w:rsidR="00DC21C8" w:rsidRPr="00DC21C8" w:rsidRDefault="00DC21C8" w:rsidP="00DC21C8">
      <w:pPr>
        <w:spacing w:before="240" w:after="240"/>
        <w:jc w:val="both"/>
        <w:rPr>
          <w:b w:val="0"/>
          <w:color w:val="1A014B"/>
          <w:szCs w:val="28"/>
        </w:rPr>
      </w:pPr>
      <w:r w:rsidRPr="00DC21C8">
        <w:rPr>
          <w:b w:val="0"/>
          <w:color w:val="1A014B"/>
          <w:szCs w:val="28"/>
        </w:rPr>
        <w:t>O maior pintor do mundo</w:t>
      </w:r>
    </w:p>
    <w:p w14:paraId="33E77E24" w14:textId="77777777" w:rsidR="00DC21C8" w:rsidRPr="00DC21C8" w:rsidRDefault="00DC21C8" w:rsidP="00DC21C8">
      <w:pPr>
        <w:spacing w:before="240" w:after="240"/>
        <w:jc w:val="both"/>
        <w:rPr>
          <w:b w:val="0"/>
          <w:color w:val="1A014B"/>
          <w:szCs w:val="28"/>
        </w:rPr>
      </w:pPr>
      <w:r w:rsidRPr="00DC21C8">
        <w:rPr>
          <w:b w:val="0"/>
          <w:color w:val="1A014B"/>
          <w:szCs w:val="28"/>
        </w:rPr>
        <w:t>Está pintando a minha história</w:t>
      </w:r>
    </w:p>
    <w:p w14:paraId="52DEF7A7" w14:textId="77777777" w:rsidR="00DC21C8" w:rsidRPr="00DC21C8" w:rsidRDefault="00DC21C8" w:rsidP="00DC21C8">
      <w:pPr>
        <w:spacing w:before="240" w:after="240"/>
        <w:jc w:val="both"/>
        <w:rPr>
          <w:b w:val="0"/>
          <w:color w:val="1A014B"/>
          <w:szCs w:val="28"/>
        </w:rPr>
      </w:pPr>
      <w:r w:rsidRPr="00DC21C8">
        <w:rPr>
          <w:b w:val="0"/>
          <w:color w:val="1A014B"/>
          <w:szCs w:val="28"/>
        </w:rPr>
        <w:t>E ela não tinha cor</w:t>
      </w:r>
    </w:p>
    <w:p w14:paraId="4ECFB3EF" w14:textId="77777777" w:rsidR="00DC21C8" w:rsidRPr="00DC21C8" w:rsidRDefault="00DC21C8" w:rsidP="00DC21C8">
      <w:pPr>
        <w:spacing w:before="240" w:after="240"/>
        <w:jc w:val="both"/>
        <w:rPr>
          <w:b w:val="0"/>
          <w:color w:val="1A014B"/>
          <w:szCs w:val="28"/>
        </w:rPr>
      </w:pPr>
      <w:r w:rsidRPr="00DC21C8">
        <w:rPr>
          <w:b w:val="0"/>
          <w:color w:val="1A014B"/>
          <w:szCs w:val="28"/>
        </w:rPr>
        <w:t>A cruz foi o pincel do autor</w:t>
      </w:r>
    </w:p>
    <w:p w14:paraId="1136B1BE" w14:textId="77777777" w:rsidR="00DC21C8" w:rsidRPr="00DC21C8" w:rsidRDefault="00DC21C8" w:rsidP="00DC21C8">
      <w:pPr>
        <w:spacing w:before="240" w:after="240"/>
        <w:jc w:val="both"/>
        <w:rPr>
          <w:b w:val="0"/>
          <w:color w:val="1A014B"/>
          <w:szCs w:val="28"/>
        </w:rPr>
      </w:pPr>
    </w:p>
    <w:p w14:paraId="7A4D784C" w14:textId="77777777" w:rsidR="00DC21C8" w:rsidRPr="00DC21C8" w:rsidRDefault="00DC21C8" w:rsidP="00DC21C8">
      <w:pPr>
        <w:spacing w:before="240" w:after="240"/>
        <w:jc w:val="both"/>
        <w:rPr>
          <w:b w:val="0"/>
          <w:color w:val="1A014B"/>
          <w:szCs w:val="28"/>
        </w:rPr>
      </w:pPr>
      <w:r w:rsidRPr="00DC21C8">
        <w:rPr>
          <w:b w:val="0"/>
          <w:color w:val="1A014B"/>
          <w:szCs w:val="28"/>
        </w:rPr>
        <w:t>O maior pintor do mundo</w:t>
      </w:r>
    </w:p>
    <w:p w14:paraId="090CF73F" w14:textId="77777777" w:rsidR="00DC21C8" w:rsidRPr="00DC21C8" w:rsidRDefault="00DC21C8" w:rsidP="00DC21C8">
      <w:pPr>
        <w:spacing w:before="240" w:after="240"/>
        <w:jc w:val="both"/>
        <w:rPr>
          <w:b w:val="0"/>
          <w:color w:val="1A014B"/>
          <w:szCs w:val="28"/>
        </w:rPr>
      </w:pPr>
      <w:r w:rsidRPr="00DC21C8">
        <w:rPr>
          <w:b w:val="0"/>
          <w:color w:val="1A014B"/>
          <w:szCs w:val="28"/>
        </w:rPr>
        <w:t>Está pintando a minha história</w:t>
      </w:r>
    </w:p>
    <w:p w14:paraId="5175D446" w14:textId="77777777" w:rsidR="00DC21C8" w:rsidRPr="00DC21C8" w:rsidRDefault="00DC21C8" w:rsidP="00DC21C8">
      <w:pPr>
        <w:spacing w:before="240" w:after="240"/>
        <w:jc w:val="both"/>
        <w:rPr>
          <w:b w:val="0"/>
          <w:color w:val="1A014B"/>
          <w:szCs w:val="28"/>
        </w:rPr>
      </w:pPr>
      <w:r w:rsidRPr="00DC21C8">
        <w:rPr>
          <w:b w:val="0"/>
          <w:color w:val="1A014B"/>
          <w:szCs w:val="28"/>
        </w:rPr>
        <w:t>Ele assinou na obra, que sou eu</w:t>
      </w:r>
    </w:p>
    <w:p w14:paraId="305D5799" w14:textId="77777777" w:rsidR="00DC21C8" w:rsidRPr="00DC21C8" w:rsidRDefault="00DC21C8" w:rsidP="00DC21C8">
      <w:pPr>
        <w:spacing w:before="240" w:after="240"/>
        <w:jc w:val="both"/>
        <w:rPr>
          <w:b w:val="0"/>
          <w:color w:val="1A014B"/>
          <w:szCs w:val="28"/>
        </w:rPr>
      </w:pPr>
      <w:r w:rsidRPr="00DC21C8">
        <w:rPr>
          <w:b w:val="0"/>
          <w:color w:val="1A014B"/>
          <w:szCs w:val="28"/>
        </w:rPr>
        <w:t>E na assinatura está escrito: Deus</w:t>
      </w:r>
    </w:p>
    <w:p w14:paraId="07F65E14" w14:textId="77777777" w:rsidR="00DC21C8" w:rsidRPr="00DC21C8" w:rsidRDefault="00DC21C8" w:rsidP="00DC21C8">
      <w:pPr>
        <w:spacing w:before="240" w:after="240"/>
        <w:jc w:val="both"/>
        <w:rPr>
          <w:b w:val="0"/>
          <w:color w:val="1A014B"/>
          <w:szCs w:val="28"/>
        </w:rPr>
      </w:pPr>
    </w:p>
    <w:p w14:paraId="1183E269" w14:textId="77777777" w:rsidR="00DC21C8" w:rsidRPr="00DC21C8" w:rsidRDefault="00DC21C8" w:rsidP="00DC21C8">
      <w:pPr>
        <w:spacing w:before="240" w:after="240"/>
        <w:jc w:val="both"/>
        <w:rPr>
          <w:b w:val="0"/>
          <w:color w:val="1A014B"/>
          <w:szCs w:val="28"/>
        </w:rPr>
      </w:pPr>
      <w:r w:rsidRPr="00DC21C8">
        <w:rPr>
          <w:b w:val="0"/>
          <w:color w:val="1A014B"/>
          <w:szCs w:val="28"/>
        </w:rPr>
        <w:t>Pintou minha vida com o sangue derramado</w:t>
      </w:r>
    </w:p>
    <w:p w14:paraId="0B919204" w14:textId="77777777" w:rsidR="00DC21C8" w:rsidRPr="00DC21C8" w:rsidRDefault="00DC21C8" w:rsidP="00DC21C8">
      <w:pPr>
        <w:spacing w:before="240" w:after="240"/>
        <w:jc w:val="both"/>
        <w:rPr>
          <w:b w:val="0"/>
          <w:color w:val="1A014B"/>
          <w:szCs w:val="28"/>
        </w:rPr>
      </w:pPr>
      <w:r w:rsidRPr="00DC21C8">
        <w:rPr>
          <w:b w:val="0"/>
          <w:color w:val="1A014B"/>
          <w:szCs w:val="28"/>
        </w:rPr>
        <w:t>Pintou minhas vestes com o branco da santidade</w:t>
      </w:r>
    </w:p>
    <w:p w14:paraId="6A9B5BF2" w14:textId="77777777" w:rsidR="00DC21C8" w:rsidRPr="00DC21C8" w:rsidRDefault="00DC21C8" w:rsidP="00DC21C8">
      <w:pPr>
        <w:spacing w:before="240" w:after="240"/>
        <w:jc w:val="both"/>
        <w:rPr>
          <w:b w:val="0"/>
          <w:color w:val="1A014B"/>
          <w:szCs w:val="28"/>
        </w:rPr>
      </w:pPr>
      <w:r w:rsidRPr="00DC21C8">
        <w:rPr>
          <w:b w:val="0"/>
          <w:color w:val="1A014B"/>
          <w:szCs w:val="28"/>
        </w:rPr>
        <w:t>Pintou o meu interior com Sua glória</w:t>
      </w:r>
    </w:p>
    <w:p w14:paraId="65235177" w14:textId="77777777" w:rsidR="00DC21C8" w:rsidRPr="00DC21C8" w:rsidRDefault="00DC21C8" w:rsidP="00DC21C8">
      <w:pPr>
        <w:spacing w:before="240" w:after="240"/>
        <w:jc w:val="both"/>
        <w:rPr>
          <w:b w:val="0"/>
          <w:color w:val="1A014B"/>
          <w:szCs w:val="28"/>
        </w:rPr>
      </w:pPr>
      <w:r w:rsidRPr="00DC21C8">
        <w:rPr>
          <w:b w:val="0"/>
          <w:color w:val="1A014B"/>
          <w:szCs w:val="28"/>
        </w:rPr>
        <w:t>Oh oh oh, oh oh oh</w:t>
      </w:r>
    </w:p>
    <w:p w14:paraId="16F93A6B" w14:textId="77777777" w:rsidR="00DC21C8" w:rsidRPr="00DC21C8" w:rsidRDefault="00DC21C8" w:rsidP="00DC21C8">
      <w:pPr>
        <w:spacing w:before="240" w:after="240"/>
        <w:jc w:val="both"/>
        <w:rPr>
          <w:b w:val="0"/>
          <w:color w:val="1A014B"/>
          <w:szCs w:val="28"/>
        </w:rPr>
      </w:pPr>
      <w:r w:rsidRPr="00DC21C8">
        <w:rPr>
          <w:b w:val="0"/>
          <w:color w:val="1A014B"/>
          <w:szCs w:val="28"/>
        </w:rPr>
        <w:t>Ele pintou minha vida</w:t>
      </w:r>
    </w:p>
    <w:p w14:paraId="7242DBD5" w14:textId="77777777" w:rsidR="00DC21C8" w:rsidRPr="00DC21C8" w:rsidRDefault="00DC21C8" w:rsidP="00DC21C8">
      <w:pPr>
        <w:spacing w:before="240" w:after="240"/>
        <w:jc w:val="both"/>
        <w:rPr>
          <w:b w:val="0"/>
          <w:color w:val="1A014B"/>
          <w:szCs w:val="28"/>
        </w:rPr>
      </w:pPr>
    </w:p>
    <w:p w14:paraId="09F866BB" w14:textId="77777777" w:rsidR="00DC21C8" w:rsidRPr="00DC21C8" w:rsidRDefault="00DC21C8" w:rsidP="00DC21C8">
      <w:pPr>
        <w:spacing w:before="240" w:after="240"/>
        <w:jc w:val="both"/>
        <w:rPr>
          <w:b w:val="0"/>
          <w:color w:val="1A014B"/>
          <w:szCs w:val="28"/>
        </w:rPr>
      </w:pPr>
      <w:r w:rsidRPr="00DC21C8">
        <w:rPr>
          <w:b w:val="0"/>
          <w:color w:val="1A014B"/>
          <w:szCs w:val="28"/>
        </w:rPr>
        <w:t>Pintou minha vida com o sangue derramado</w:t>
      </w:r>
    </w:p>
    <w:p w14:paraId="1989BA3A" w14:textId="77777777" w:rsidR="00DC21C8" w:rsidRPr="00DC21C8" w:rsidRDefault="00DC21C8" w:rsidP="00DC21C8">
      <w:pPr>
        <w:spacing w:before="240" w:after="240"/>
        <w:jc w:val="both"/>
        <w:rPr>
          <w:b w:val="0"/>
          <w:color w:val="1A014B"/>
          <w:szCs w:val="28"/>
        </w:rPr>
      </w:pPr>
      <w:r w:rsidRPr="00DC21C8">
        <w:rPr>
          <w:b w:val="0"/>
          <w:color w:val="1A014B"/>
          <w:szCs w:val="28"/>
        </w:rPr>
        <w:t>Pintou minhas vestes com o branco da santidade, oh</w:t>
      </w:r>
    </w:p>
    <w:p w14:paraId="53B9EF94" w14:textId="77777777" w:rsidR="00DC21C8" w:rsidRPr="00DC21C8" w:rsidRDefault="00DC21C8" w:rsidP="00DC21C8">
      <w:pPr>
        <w:spacing w:before="240" w:after="240"/>
        <w:jc w:val="both"/>
        <w:rPr>
          <w:b w:val="0"/>
          <w:color w:val="1A014B"/>
          <w:szCs w:val="28"/>
        </w:rPr>
      </w:pPr>
      <w:r w:rsidRPr="00DC21C8">
        <w:rPr>
          <w:b w:val="0"/>
          <w:color w:val="1A014B"/>
          <w:szCs w:val="28"/>
        </w:rPr>
        <w:t>Pintou o meu interior com Sua glória</w:t>
      </w:r>
    </w:p>
    <w:p w14:paraId="1F28D690" w14:textId="77777777" w:rsidR="00DC21C8" w:rsidRPr="00DC21C8" w:rsidRDefault="00DC21C8" w:rsidP="00DC21C8">
      <w:pPr>
        <w:spacing w:before="240" w:after="240"/>
        <w:jc w:val="both"/>
        <w:rPr>
          <w:b w:val="0"/>
          <w:color w:val="1A014B"/>
          <w:szCs w:val="28"/>
        </w:rPr>
      </w:pPr>
      <w:r w:rsidRPr="00DC21C8">
        <w:rPr>
          <w:b w:val="0"/>
          <w:color w:val="1A014B"/>
          <w:szCs w:val="28"/>
        </w:rPr>
        <w:t>Oh oh oh, oh oh oh</w:t>
      </w:r>
    </w:p>
    <w:p w14:paraId="7CBC04F6" w14:textId="77777777" w:rsidR="00DC21C8" w:rsidRPr="00DC21C8" w:rsidRDefault="00DC21C8" w:rsidP="00DC21C8">
      <w:pPr>
        <w:spacing w:before="240" w:after="240"/>
        <w:jc w:val="both"/>
        <w:rPr>
          <w:b w:val="0"/>
          <w:color w:val="1A014B"/>
          <w:szCs w:val="28"/>
        </w:rPr>
      </w:pPr>
    </w:p>
    <w:p w14:paraId="5417497A" w14:textId="77777777" w:rsidR="00DC21C8" w:rsidRPr="00DC21C8" w:rsidRDefault="00DC21C8" w:rsidP="00DC21C8">
      <w:pPr>
        <w:spacing w:before="240" w:after="240"/>
        <w:jc w:val="both"/>
        <w:rPr>
          <w:b w:val="0"/>
          <w:color w:val="1A014B"/>
          <w:szCs w:val="28"/>
        </w:rPr>
      </w:pPr>
      <w:r w:rsidRPr="00DC21C8">
        <w:rPr>
          <w:b w:val="0"/>
          <w:color w:val="1A014B"/>
          <w:szCs w:val="28"/>
        </w:rPr>
        <w:t>O maior pintor do mundo</w:t>
      </w:r>
    </w:p>
    <w:p w14:paraId="1C6AADC1" w14:textId="77777777" w:rsidR="00DC21C8" w:rsidRPr="00DC21C8" w:rsidRDefault="00DC21C8" w:rsidP="00DC21C8">
      <w:pPr>
        <w:spacing w:before="240" w:after="240"/>
        <w:jc w:val="both"/>
        <w:rPr>
          <w:b w:val="0"/>
          <w:color w:val="1A014B"/>
          <w:szCs w:val="28"/>
        </w:rPr>
      </w:pPr>
      <w:r w:rsidRPr="00DC21C8">
        <w:rPr>
          <w:b w:val="0"/>
          <w:color w:val="1A014B"/>
          <w:szCs w:val="28"/>
        </w:rPr>
        <w:t>Está pintando a minha história</w:t>
      </w:r>
    </w:p>
    <w:p w14:paraId="43989630" w14:textId="77777777" w:rsidR="00DC21C8" w:rsidRPr="00DC21C8" w:rsidRDefault="00DC21C8" w:rsidP="00DC21C8">
      <w:pPr>
        <w:spacing w:before="240" w:after="240"/>
        <w:jc w:val="both"/>
        <w:rPr>
          <w:b w:val="0"/>
          <w:color w:val="1A014B"/>
          <w:szCs w:val="28"/>
        </w:rPr>
      </w:pPr>
      <w:r w:rsidRPr="00DC21C8">
        <w:rPr>
          <w:b w:val="0"/>
          <w:color w:val="1A014B"/>
          <w:szCs w:val="28"/>
        </w:rPr>
        <w:t>E ela não tinha cor</w:t>
      </w:r>
    </w:p>
    <w:p w14:paraId="4FC67771" w14:textId="77777777" w:rsidR="00DC21C8" w:rsidRPr="00DC21C8" w:rsidRDefault="00DC21C8" w:rsidP="00DC21C8">
      <w:pPr>
        <w:spacing w:before="240" w:after="240"/>
        <w:jc w:val="both"/>
        <w:rPr>
          <w:b w:val="0"/>
          <w:color w:val="1A014B"/>
          <w:szCs w:val="28"/>
        </w:rPr>
      </w:pPr>
      <w:r w:rsidRPr="00DC21C8">
        <w:rPr>
          <w:b w:val="0"/>
          <w:color w:val="1A014B"/>
          <w:szCs w:val="28"/>
        </w:rPr>
        <w:t>A cruz foi o pincel do autor</w:t>
      </w:r>
    </w:p>
    <w:p w14:paraId="0BE1193F" w14:textId="77777777" w:rsidR="00DC21C8" w:rsidRPr="00DC21C8" w:rsidRDefault="00DC21C8" w:rsidP="00DC21C8">
      <w:pPr>
        <w:spacing w:before="240" w:after="240"/>
        <w:jc w:val="both"/>
        <w:rPr>
          <w:b w:val="0"/>
          <w:color w:val="1A014B"/>
          <w:szCs w:val="28"/>
        </w:rPr>
      </w:pPr>
    </w:p>
    <w:p w14:paraId="55924EA4" w14:textId="77777777" w:rsidR="00DC21C8" w:rsidRPr="00DC21C8" w:rsidRDefault="00DC21C8" w:rsidP="00DC21C8">
      <w:pPr>
        <w:spacing w:before="240" w:after="240"/>
        <w:jc w:val="both"/>
        <w:rPr>
          <w:b w:val="0"/>
          <w:color w:val="1A014B"/>
          <w:szCs w:val="28"/>
        </w:rPr>
      </w:pPr>
      <w:r w:rsidRPr="00DC21C8">
        <w:rPr>
          <w:b w:val="0"/>
          <w:color w:val="1A014B"/>
          <w:szCs w:val="28"/>
        </w:rPr>
        <w:t>O maior pintor do mundo</w:t>
      </w:r>
    </w:p>
    <w:p w14:paraId="68DFD1BA" w14:textId="77777777" w:rsidR="00DC21C8" w:rsidRPr="00DC21C8" w:rsidRDefault="00DC21C8" w:rsidP="00DC21C8">
      <w:pPr>
        <w:spacing w:before="240" w:after="240"/>
        <w:jc w:val="both"/>
        <w:rPr>
          <w:b w:val="0"/>
          <w:color w:val="1A014B"/>
          <w:szCs w:val="28"/>
        </w:rPr>
      </w:pPr>
      <w:r w:rsidRPr="00DC21C8">
        <w:rPr>
          <w:b w:val="0"/>
          <w:color w:val="1A014B"/>
          <w:szCs w:val="28"/>
        </w:rPr>
        <w:t>Está pintando a minha história</w:t>
      </w:r>
    </w:p>
    <w:p w14:paraId="6D7DB8D7" w14:textId="77777777" w:rsidR="00DC21C8" w:rsidRPr="00DC21C8" w:rsidRDefault="00DC21C8" w:rsidP="00DC21C8">
      <w:pPr>
        <w:spacing w:before="240" w:after="240"/>
        <w:jc w:val="both"/>
        <w:rPr>
          <w:b w:val="0"/>
          <w:color w:val="1A014B"/>
          <w:szCs w:val="28"/>
        </w:rPr>
      </w:pPr>
      <w:r w:rsidRPr="00DC21C8">
        <w:rPr>
          <w:b w:val="0"/>
          <w:color w:val="1A014B"/>
          <w:szCs w:val="28"/>
        </w:rPr>
        <w:t>Ele assinou a obra, que sou eu</w:t>
      </w:r>
    </w:p>
    <w:p w14:paraId="6D1E793C" w14:textId="0B28FC01" w:rsidR="00DC21C8" w:rsidRDefault="00DC21C8" w:rsidP="00DC21C8">
      <w:pPr>
        <w:spacing w:before="240" w:after="240"/>
        <w:jc w:val="both"/>
        <w:rPr>
          <w:b w:val="0"/>
          <w:color w:val="1A014B"/>
          <w:szCs w:val="28"/>
        </w:rPr>
      </w:pPr>
      <w:r w:rsidRPr="00DC21C8">
        <w:rPr>
          <w:b w:val="0"/>
          <w:color w:val="1A014B"/>
          <w:szCs w:val="28"/>
        </w:rPr>
        <w:t>E na assinatura está escrito: Deus</w:t>
      </w:r>
    </w:p>
    <w:p w14:paraId="5B3D92FB" w14:textId="77777777" w:rsidR="00DC21C8" w:rsidRDefault="00DC21C8" w:rsidP="58DF7EED">
      <w:pPr>
        <w:spacing w:before="240" w:after="240"/>
        <w:jc w:val="both"/>
        <w:rPr>
          <w:b w:val="0"/>
          <w:color w:val="1A014B"/>
          <w:szCs w:val="28"/>
        </w:rPr>
        <w:sectPr w:rsidR="00DC21C8" w:rsidSect="00DC21C8">
          <w:type w:val="continuous"/>
          <w:pgSz w:w="11906" w:h="16838" w:code="9"/>
          <w:pgMar w:top="720" w:right="936" w:bottom="720" w:left="936" w:header="0" w:footer="289" w:gutter="0"/>
          <w:pgNumType w:start="1"/>
          <w:cols w:num="2" w:space="720"/>
          <w:docGrid w:linePitch="382"/>
        </w:sectPr>
      </w:pPr>
    </w:p>
    <w:p w14:paraId="3DD4964D" w14:textId="63A9CF66" w:rsidR="58DF7EED" w:rsidRDefault="58DF7EED" w:rsidP="58DF7EED">
      <w:pPr>
        <w:spacing w:before="240" w:after="240"/>
        <w:jc w:val="both"/>
        <w:rPr>
          <w:b w:val="0"/>
          <w:color w:val="1A014B"/>
          <w:szCs w:val="28"/>
        </w:rPr>
      </w:pPr>
    </w:p>
    <w:p w14:paraId="05103721" w14:textId="77777777" w:rsidR="00A914FB" w:rsidRDefault="00A914FB" w:rsidP="58DF7EED">
      <w:pPr>
        <w:spacing w:before="240" w:after="240"/>
        <w:jc w:val="both"/>
        <w:rPr>
          <w:b w:val="0"/>
          <w:color w:val="1A014B"/>
          <w:szCs w:val="28"/>
        </w:rPr>
      </w:pPr>
    </w:p>
    <w:p w14:paraId="07E0837D" w14:textId="77777777" w:rsidR="00A914FB" w:rsidRDefault="00A914FB" w:rsidP="58DF7EED">
      <w:pPr>
        <w:spacing w:before="240" w:after="240"/>
        <w:jc w:val="both"/>
        <w:rPr>
          <w:b w:val="0"/>
          <w:color w:val="1A014B"/>
          <w:szCs w:val="28"/>
        </w:rPr>
      </w:pPr>
    </w:p>
    <w:p w14:paraId="4B5C191D" w14:textId="77777777" w:rsidR="00A914FB" w:rsidRPr="00313E2F" w:rsidRDefault="00A914FB" w:rsidP="58DF7EED">
      <w:pPr>
        <w:spacing w:before="240" w:after="240"/>
        <w:jc w:val="both"/>
        <w:rPr>
          <w:b w:val="0"/>
          <w:color w:val="1A014B"/>
          <w:szCs w:val="28"/>
        </w:rPr>
      </w:pPr>
    </w:p>
    <w:p w14:paraId="2D253A1E" w14:textId="269010FC" w:rsidR="58DF7EED" w:rsidRPr="00313E2F" w:rsidRDefault="58DF7EED" w:rsidP="58DF7EED">
      <w:pPr>
        <w:spacing w:before="240" w:after="240"/>
        <w:jc w:val="both"/>
        <w:rPr>
          <w:b w:val="0"/>
          <w:color w:val="1A014B"/>
          <w:szCs w:val="28"/>
        </w:rPr>
      </w:pPr>
    </w:p>
    <w:p w14:paraId="6536CA62" w14:textId="48C37DE8" w:rsidR="00695DEA" w:rsidRPr="00313E2F" w:rsidRDefault="19349CBE" w:rsidP="009E5C56">
      <w:pPr>
        <w:pStyle w:val="Ttulo1"/>
        <w:rPr>
          <w:color w:val="1A014B"/>
          <w:lang w:val="pt-BR" w:bidi="pt-BR"/>
        </w:rPr>
      </w:pPr>
      <w:bookmarkStart w:id="7" w:name="_Toc228733281"/>
      <w:r w:rsidRPr="00313E2F">
        <w:rPr>
          <w:color w:val="1A014B"/>
          <w:lang w:val="pt-BR" w:bidi="pt-BR"/>
        </w:rPr>
        <w:lastRenderedPageBreak/>
        <w:t xml:space="preserve">2. </w:t>
      </w:r>
      <w:r w:rsidR="2EC86ACA" w:rsidRPr="00313E2F">
        <w:rPr>
          <w:color w:val="1A014B"/>
          <w:lang w:val="pt-BR" w:bidi="pt-BR"/>
        </w:rPr>
        <w:t>OBJETIVO</w:t>
      </w:r>
      <w:bookmarkEnd w:id="7"/>
    </w:p>
    <w:tbl>
      <w:tblPr>
        <w:tblW w:w="9999" w:type="dxa"/>
        <w:tblInd w:w="40" w:type="dxa"/>
        <w:tblCellMar>
          <w:left w:w="0" w:type="dxa"/>
          <w:right w:w="0" w:type="dxa"/>
        </w:tblCellMar>
        <w:tblLook w:val="0000" w:firstRow="0" w:lastRow="0" w:firstColumn="0" w:lastColumn="0" w:noHBand="0" w:noVBand="0"/>
      </w:tblPr>
      <w:tblGrid>
        <w:gridCol w:w="9999"/>
      </w:tblGrid>
      <w:tr w:rsidR="009E5C56" w:rsidRPr="00313E2F" w14:paraId="3D6FB2B4" w14:textId="77777777" w:rsidTr="58DF7EED">
        <w:trPr>
          <w:trHeight w:val="3546"/>
        </w:trPr>
        <w:tc>
          <w:tcPr>
            <w:tcW w:w="9999" w:type="dxa"/>
          </w:tcPr>
          <w:p w14:paraId="43A95F45" w14:textId="689393B1" w:rsidR="009E5C56" w:rsidRDefault="162643C4" w:rsidP="17D3C87B">
            <w:pPr>
              <w:spacing w:before="240" w:after="240"/>
              <w:jc w:val="both"/>
              <w:rPr>
                <w:b w:val="0"/>
                <w:color w:val="1A014B"/>
                <w:szCs w:val="28"/>
              </w:rPr>
            </w:pPr>
            <w:r w:rsidRPr="00313E2F">
              <w:rPr>
                <w:b w:val="0"/>
                <w:color w:val="1A014B"/>
                <w:szCs w:val="28"/>
              </w:rPr>
              <w:t xml:space="preserve">O objetivo é </w:t>
            </w:r>
            <w:r w:rsidR="00BD69E4">
              <w:rPr>
                <w:b w:val="0"/>
                <w:color w:val="1A014B"/>
                <w:szCs w:val="28"/>
              </w:rPr>
              <w:t>a criação de um site que substituindo-se-mo informações significativas e funcionais sobre as cores e suas teorias, juntamente com as experiências pessoais da autora de forma dinâmica divertida e com foco no ensino e aprendizado.</w:t>
            </w:r>
            <w:r w:rsidRPr="00313E2F">
              <w:rPr>
                <w:b w:val="0"/>
                <w:color w:val="1A014B"/>
                <w:szCs w:val="28"/>
              </w:rPr>
              <w:t>.</w:t>
            </w:r>
          </w:p>
          <w:bookmarkStart w:id="8" w:name="_Toc228733282" w:displacedByCustomXml="next"/>
          <w:sdt>
            <w:sdtPr>
              <w:rPr>
                <w:color w:val="1A014B"/>
                <w:lang w:val="pt-BR"/>
              </w:rPr>
              <w:id w:val="-1656672227"/>
              <w:placeholder>
                <w:docPart w:val="BA348645675F4AB2B8982A3C3371DA78"/>
              </w:placeholder>
              <w15:appearance w15:val="hidden"/>
            </w:sdtPr>
            <w:sdtEndPr/>
            <w:sdtContent>
              <w:p w14:paraId="695F2D5C" w14:textId="5E0C1482" w:rsidR="00D90388" w:rsidRPr="00313E2F" w:rsidRDefault="00D90388" w:rsidP="00D90388">
                <w:pPr>
                  <w:pStyle w:val="Ttulo2"/>
                  <w:rPr>
                    <w:color w:val="1A014B"/>
                    <w:lang w:val="pt-BR"/>
                  </w:rPr>
                </w:pPr>
                <w:r>
                  <w:rPr>
                    <w:color w:val="1A014B"/>
                    <w:lang w:val="pt-BR"/>
                  </w:rPr>
                  <w:t>3</w:t>
                </w:r>
                <w:r w:rsidRPr="00313E2F">
                  <w:rPr>
                    <w:color w:val="1A014B"/>
                    <w:lang w:val="pt-BR"/>
                  </w:rPr>
                  <w:t>.</w:t>
                </w:r>
                <w:r>
                  <w:rPr>
                    <w:color w:val="1A014B"/>
                    <w:lang w:val="pt-BR"/>
                  </w:rPr>
                  <w:t>1</w:t>
                </w:r>
                <w:r w:rsidRPr="00313E2F">
                  <w:rPr>
                    <w:color w:val="1A014B"/>
                    <w:lang w:val="pt-BR"/>
                  </w:rPr>
                  <w:t xml:space="preserve"> </w:t>
                </w:r>
                <w:r>
                  <w:rPr>
                    <w:color w:val="1A014B"/>
                    <w:lang w:val="pt-BR"/>
                  </w:rPr>
                  <w:t>GERAL</w:t>
                </w:r>
              </w:p>
            </w:sdtContent>
          </w:sdt>
          <w:bookmarkEnd w:id="8" w:displacedByCustomXml="prev"/>
          <w:p w14:paraId="53716257" w14:textId="6B19ECD2" w:rsidR="00D90388" w:rsidRPr="00B4708A" w:rsidRDefault="00B4708A" w:rsidP="00D90388">
            <w:pPr>
              <w:spacing w:before="240" w:after="240"/>
              <w:jc w:val="both"/>
              <w:rPr>
                <w:b w:val="0"/>
                <w:bCs/>
                <w:color w:val="1A014B"/>
                <w:szCs w:val="28"/>
              </w:rPr>
            </w:pPr>
            <w:r w:rsidRPr="00B4708A">
              <w:rPr>
                <w:b w:val="0"/>
                <w:bCs/>
                <w:color w:val="1A014B"/>
                <w:szCs w:val="28"/>
              </w:rPr>
              <w:t>Compreender e demonstrar a importância das cores como elementos de comunicação, expressão e funcionalidade, explorando sua aplicação prática em diferentes áreas, como arquitetura, design e tecnologia, além de desenvolver uma página web que apresente, de forma acessível e interativa, tanto os fundamentos das cores quanto aspectos da trajetória da autora, evidenciando como as cores podem influenciar tudo ao nosso redor.</w:t>
            </w:r>
          </w:p>
          <w:bookmarkStart w:id="9" w:name="_Toc228733283" w:displacedByCustomXml="next"/>
          <w:sdt>
            <w:sdtPr>
              <w:rPr>
                <w:color w:val="1A014B"/>
                <w:lang w:val="pt-BR"/>
              </w:rPr>
              <w:id w:val="1528823790"/>
              <w:placeholder>
                <w:docPart w:val="E18B4945E3934A8D981E21A619D204C3"/>
              </w:placeholder>
              <w15:appearance w15:val="hidden"/>
            </w:sdtPr>
            <w:sdtEndPr/>
            <w:sdtContent>
              <w:p w14:paraId="02E44994" w14:textId="69C0EB0F" w:rsidR="00D90388" w:rsidRPr="00313E2F" w:rsidRDefault="00D90388" w:rsidP="00D90388">
                <w:pPr>
                  <w:pStyle w:val="Ttulo2"/>
                  <w:rPr>
                    <w:color w:val="1A014B"/>
                    <w:lang w:val="pt-BR"/>
                  </w:rPr>
                </w:pPr>
                <w:r>
                  <w:rPr>
                    <w:color w:val="1A014B"/>
                    <w:lang w:val="pt-BR"/>
                  </w:rPr>
                  <w:t>3</w:t>
                </w:r>
                <w:r w:rsidRPr="00313E2F">
                  <w:rPr>
                    <w:color w:val="1A014B"/>
                    <w:lang w:val="pt-BR"/>
                  </w:rPr>
                  <w:t>.</w:t>
                </w:r>
                <w:r>
                  <w:rPr>
                    <w:color w:val="1A014B"/>
                    <w:lang w:val="pt-BR"/>
                  </w:rPr>
                  <w:t>2</w:t>
                </w:r>
                <w:r w:rsidRPr="00313E2F">
                  <w:rPr>
                    <w:color w:val="1A014B"/>
                    <w:lang w:val="pt-BR"/>
                  </w:rPr>
                  <w:t xml:space="preserve"> </w:t>
                </w:r>
                <w:r>
                  <w:rPr>
                    <w:color w:val="1A014B"/>
                    <w:lang w:val="pt-BR"/>
                  </w:rPr>
                  <w:t>ESPECÍFICO</w:t>
                </w:r>
              </w:p>
            </w:sdtContent>
          </w:sdt>
          <w:bookmarkEnd w:id="9" w:displacedByCustomXml="prev"/>
          <w:p w14:paraId="624C2ECA" w14:textId="42022607" w:rsidR="00BD69E4"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Analisar os fundamentos da Teoria da Cor e sua relação com a perce</w:t>
            </w:r>
            <w:r>
              <w:rPr>
                <w:b w:val="0"/>
                <w:color w:val="1A014B"/>
                <w:szCs w:val="28"/>
              </w:rPr>
              <w:t>p</w:t>
            </w:r>
            <w:r w:rsidRPr="00BD69E4">
              <w:rPr>
                <w:b w:val="0"/>
                <w:color w:val="1A014B"/>
                <w:szCs w:val="28"/>
              </w:rPr>
              <w:t>ção visual humana;</w:t>
            </w:r>
          </w:p>
          <w:p w14:paraId="1FABDFA4" w14:textId="77777777" w:rsidR="00BD69E4"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Investigar a influência das cores no comportamento, no humor, na criatividade e na produtividade;</w:t>
            </w:r>
          </w:p>
          <w:p w14:paraId="1FAF4B68" w14:textId="77777777" w:rsidR="00BD69E4"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Demonstrar a aplicação das cores em projetos de Arquitetura, Design e interfaces digitais;</w:t>
            </w:r>
          </w:p>
          <w:p w14:paraId="22EC8A6F" w14:textId="77777777" w:rsidR="00BD69E4"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Desenvolver uma página web com conteúdo didático sobre cores, integrando elementos visuais e interativos;</w:t>
            </w:r>
          </w:p>
          <w:p w14:paraId="678779E5" w14:textId="77777777" w:rsidR="00BD69E4"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Apresentar, por meio do site, a trajetória da autora, conectando experiências pessoais ao uso e significado das cores;</w:t>
            </w:r>
          </w:p>
          <w:p w14:paraId="535C4186" w14:textId="77777777" w:rsidR="00BD69E4"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Relacionar o uso das cores com experiências pessoais, evidenciando seu papel na construção da identidade e expressão individual;</w:t>
            </w:r>
          </w:p>
          <w:p w14:paraId="3603736B" w14:textId="154A8AC6" w:rsidR="009E5C56" w:rsidRPr="00BD69E4" w:rsidRDefault="00BD69E4" w:rsidP="00BD69E4">
            <w:pPr>
              <w:pStyle w:val="PargrafodaLista"/>
              <w:numPr>
                <w:ilvl w:val="0"/>
                <w:numId w:val="10"/>
              </w:numPr>
              <w:spacing w:before="240" w:after="240"/>
              <w:rPr>
                <w:b w:val="0"/>
                <w:color w:val="1A014B"/>
                <w:szCs w:val="28"/>
              </w:rPr>
            </w:pPr>
            <w:r w:rsidRPr="00BD69E4">
              <w:rPr>
                <w:b w:val="0"/>
                <w:color w:val="1A014B"/>
                <w:szCs w:val="28"/>
              </w:rPr>
              <w:t>Explorar o uso das cores como ferramenta de comunicação visual e organização de informações.</w:t>
            </w:r>
          </w:p>
        </w:tc>
      </w:tr>
    </w:tbl>
    <w:p w14:paraId="03561E72" w14:textId="77777777" w:rsidR="009E5C56" w:rsidRPr="00313E2F" w:rsidRDefault="009E5C56" w:rsidP="00492D77">
      <w:pPr>
        <w:spacing w:after="200"/>
        <w:jc w:val="both"/>
        <w:rPr>
          <w:color w:val="1A014B"/>
        </w:rPr>
      </w:pPr>
    </w:p>
    <w:p w14:paraId="7BF82EAA" w14:textId="3A895C71" w:rsidR="00434C4E" w:rsidRPr="00412D4E" w:rsidRDefault="00907D36" w:rsidP="00412D4E">
      <w:pPr>
        <w:spacing w:after="200"/>
        <w:rPr>
          <w:color w:val="1A014B"/>
        </w:rPr>
      </w:pPr>
      <w:r w:rsidRPr="00313E2F">
        <w:rPr>
          <w:color w:val="1A014B"/>
        </w:rPr>
        <w:br w:type="page"/>
      </w:r>
    </w:p>
    <w:p w14:paraId="6EEF8700" w14:textId="6F4B8996" w:rsidR="00695DEA" w:rsidRPr="00313E2F" w:rsidRDefault="270BCF55" w:rsidP="58DF7EED">
      <w:pPr>
        <w:pStyle w:val="Ttulo1"/>
        <w:rPr>
          <w:color w:val="1A014B"/>
          <w:lang w:val="pt-BR" w:bidi="pt-BR"/>
        </w:rPr>
      </w:pPr>
      <w:bookmarkStart w:id="10" w:name="_Toc228733284"/>
      <w:r w:rsidRPr="00313E2F">
        <w:rPr>
          <w:color w:val="1A014B"/>
          <w:lang w:val="pt-BR" w:bidi="pt-BR"/>
        </w:rPr>
        <w:lastRenderedPageBreak/>
        <w:t xml:space="preserve">3. </w:t>
      </w:r>
      <w:r w:rsidR="2EC86ACA" w:rsidRPr="00313E2F">
        <w:rPr>
          <w:color w:val="1A014B"/>
          <w:lang w:val="pt-BR" w:bidi="pt-BR"/>
        </w:rPr>
        <w:t>JUSTIFICATIVA</w:t>
      </w:r>
      <w:bookmarkEnd w:id="10"/>
    </w:p>
    <w:tbl>
      <w:tblPr>
        <w:tblW w:w="9999" w:type="dxa"/>
        <w:tblInd w:w="40" w:type="dxa"/>
        <w:tblCellMar>
          <w:left w:w="0" w:type="dxa"/>
          <w:right w:w="0" w:type="dxa"/>
        </w:tblCellMar>
        <w:tblLook w:val="0000" w:firstRow="0" w:lastRow="0" w:firstColumn="0" w:lastColumn="0" w:noHBand="0" w:noVBand="0"/>
      </w:tblPr>
      <w:tblGrid>
        <w:gridCol w:w="10034"/>
      </w:tblGrid>
      <w:tr w:rsidR="00434C4E" w:rsidRPr="00313E2F" w14:paraId="475AFE71" w14:textId="77777777" w:rsidTr="58DF7EED">
        <w:trPr>
          <w:trHeight w:val="3546"/>
        </w:trPr>
        <w:tc>
          <w:tcPr>
            <w:tcW w:w="9999" w:type="dxa"/>
          </w:tcPr>
          <w:p w14:paraId="6826AB4D" w14:textId="77777777" w:rsidR="00D90388" w:rsidRPr="00D90388" w:rsidRDefault="1624B5C0" w:rsidP="00D90388">
            <w:pPr>
              <w:spacing w:before="240" w:after="240"/>
              <w:jc w:val="both"/>
              <w:rPr>
                <w:b w:val="0"/>
                <w:color w:val="1A014B"/>
                <w:szCs w:val="28"/>
                <w:lang w:val="pt-BR"/>
              </w:rPr>
            </w:pPr>
            <w:r w:rsidRPr="00313E2F">
              <w:rPr>
                <w:b w:val="0"/>
                <w:color w:val="1A014B"/>
                <w:szCs w:val="28"/>
              </w:rPr>
              <w:t>A implementação deste projeto, baseada n</w:t>
            </w:r>
            <w:r w:rsidR="00D90388">
              <w:rPr>
                <w:b w:val="0"/>
                <w:color w:val="1A014B"/>
                <w:szCs w:val="28"/>
              </w:rPr>
              <w:t xml:space="preserve">a criação de um site que trará uma experiência única para quem o visitá-lo. </w:t>
            </w:r>
            <w:r w:rsidR="00D90388" w:rsidRPr="00D90388">
              <w:rPr>
                <w:b w:val="0"/>
                <w:color w:val="1A014B"/>
                <w:szCs w:val="28"/>
                <w:lang w:val="pt-BR"/>
              </w:rPr>
              <w:t>As cores estão presentes em diferentes áreas do conhecimento, como Arquitetura, Design, Artes Visuais e Tecnologia, desempenhando um papel essencial na organização de informações, na transmissão de mensagens e na criação de experiências significativas.</w:t>
            </w:r>
          </w:p>
          <w:p w14:paraId="2E86977E" w14:textId="77777777" w:rsidR="00D90388" w:rsidRPr="00D90388" w:rsidRDefault="00D90388" w:rsidP="00D90388">
            <w:pPr>
              <w:spacing w:before="240" w:after="240"/>
              <w:jc w:val="both"/>
              <w:rPr>
                <w:b w:val="0"/>
                <w:color w:val="1A014B"/>
                <w:szCs w:val="28"/>
                <w:lang w:val="pt-BR"/>
              </w:rPr>
            </w:pPr>
            <w:r w:rsidRPr="00D90388">
              <w:rPr>
                <w:b w:val="0"/>
                <w:color w:val="1A014B"/>
                <w:szCs w:val="28"/>
                <w:lang w:val="pt-BR"/>
              </w:rPr>
              <w:t>Além de sua importância técnica e científica, evidenciada pela Teoria da Cor, as cores também possuem forte influência no campo psicológico e sensorial, sendo capazes de impactar o humor, a criatividade e a produtividade. Dessa forma, compreender seu funcionamento e aplicação torna-se indispensável tanto para a formação acadêmica quanto para a prática profissional.</w:t>
            </w:r>
          </w:p>
          <w:p w14:paraId="7C6E9389" w14:textId="77777777" w:rsidR="00D90388" w:rsidRPr="00D90388" w:rsidRDefault="00D90388" w:rsidP="00D90388">
            <w:pPr>
              <w:spacing w:before="240" w:after="240"/>
              <w:jc w:val="both"/>
              <w:rPr>
                <w:b w:val="0"/>
                <w:color w:val="1A014B"/>
                <w:szCs w:val="28"/>
                <w:lang w:val="pt-BR"/>
              </w:rPr>
            </w:pPr>
            <w:r w:rsidRPr="00D90388">
              <w:rPr>
                <w:b w:val="0"/>
                <w:color w:val="1A014B"/>
                <w:szCs w:val="28"/>
                <w:lang w:val="pt-BR"/>
              </w:rPr>
              <w:t>Este projeto também se justifica por seu caráter pessoal e transformador, ao evidenciar como o estudo e a aplicação das cores podem contribuir para processos de reconstrução, aprendizado e expressão individual. A partir de uma trajetória que envolve arquitetura, tecnologia e experiências pessoais, busca-se demonstrar que as cores vão além da estética, configurando-se como uma linguagem capaz de comunicar sentimentos, valores e significados.</w:t>
            </w:r>
          </w:p>
          <w:p w14:paraId="76FF9DF0" w14:textId="2C9C4E86" w:rsidR="00434C4E" w:rsidRPr="00D90388" w:rsidRDefault="00D90388" w:rsidP="58DF7EED">
            <w:pPr>
              <w:spacing w:before="240" w:after="240"/>
              <w:jc w:val="both"/>
              <w:rPr>
                <w:b w:val="0"/>
                <w:color w:val="1A014B"/>
                <w:szCs w:val="28"/>
                <w:lang w:val="pt-BR"/>
              </w:rPr>
            </w:pPr>
            <w:r w:rsidRPr="00D90388">
              <w:rPr>
                <w:b w:val="0"/>
                <w:color w:val="1A014B"/>
                <w:szCs w:val="28"/>
                <w:lang w:val="pt-BR"/>
              </w:rPr>
              <w:t>Por fim, destaca-se a necessidade de desenvolver uma abordagem didática e acessível sobre o tema, permitindo que outras pessoas possam compreender, aplicar e ressignificar o uso das cores em suas próprias realidades, tanto no âmbito profissional quanto pessoal.</w:t>
            </w:r>
          </w:p>
        </w:tc>
      </w:tr>
      <w:tr w:rsidR="003725C8" w:rsidRPr="00313E2F" w14:paraId="5855A22C" w14:textId="77777777" w:rsidTr="00A15FD0">
        <w:trPr>
          <w:trHeight w:val="3546"/>
        </w:trPr>
        <w:tc>
          <w:tcPr>
            <w:tcW w:w="9999" w:type="dxa"/>
          </w:tcPr>
          <w:p w14:paraId="173497C2" w14:textId="77777777" w:rsidR="005476A5" w:rsidRPr="00313E2F" w:rsidRDefault="005476A5" w:rsidP="005476A5">
            <w:pPr>
              <w:pStyle w:val="Ttulo1"/>
              <w:rPr>
                <w:color w:val="1A014B"/>
                <w:lang w:val="pt-BR" w:bidi="pt-BR"/>
              </w:rPr>
            </w:pPr>
            <w:bookmarkStart w:id="11" w:name="_Toc228733286"/>
            <w:r>
              <w:rPr>
                <w:color w:val="1A014B"/>
                <w:lang w:val="pt-BR" w:bidi="pt-BR"/>
              </w:rPr>
              <w:lastRenderedPageBreak/>
              <w:t>4</w:t>
            </w:r>
            <w:r w:rsidRPr="00313E2F">
              <w:rPr>
                <w:color w:val="1A014B"/>
                <w:lang w:val="pt-BR" w:bidi="pt-BR"/>
              </w:rPr>
              <w:t xml:space="preserve">. </w:t>
            </w:r>
            <w:r>
              <w:rPr>
                <w:color w:val="1A014B"/>
                <w:lang w:val="pt-BR" w:bidi="pt-BR"/>
              </w:rPr>
              <w:t>ESCOPO</w:t>
            </w:r>
          </w:p>
          <w:p w14:paraId="3FA27E14" w14:textId="77777777" w:rsidR="002007D2" w:rsidRDefault="002007D2" w:rsidP="00EB476C">
            <w:pPr>
              <w:pStyle w:val="Ttulo2"/>
              <w:rPr>
                <w:color w:val="1A014B"/>
                <w:lang w:val="pt-BR"/>
              </w:rPr>
            </w:pPr>
          </w:p>
          <w:sdt>
            <w:sdtPr>
              <w:rPr>
                <w:rFonts w:eastAsiaTheme="minorEastAsia" w:cstheme="minorBidi"/>
                <w:b/>
                <w:color w:val="1A014B"/>
                <w:sz w:val="28"/>
                <w:szCs w:val="22"/>
                <w:lang w:val="pt-BR"/>
              </w:rPr>
              <w:id w:val="-1071124038"/>
              <w:placeholder>
                <w:docPart w:val="A995FE26EE644EAB82F37610BEAD1260"/>
              </w:placeholder>
              <w15:appearance w15:val="hidden"/>
            </w:sdtPr>
            <w:sdtEndPr>
              <w:rPr>
                <w:szCs w:val="28"/>
              </w:rPr>
            </w:sdtEndPr>
            <w:sdtContent>
              <w:p w14:paraId="76272C56" w14:textId="1F914C81" w:rsidR="002007D2" w:rsidRDefault="00EB476C" w:rsidP="002007D2">
                <w:pPr>
                  <w:pStyle w:val="Ttulo2"/>
                  <w:rPr>
                    <w:color w:val="1A014B"/>
                    <w:lang w:val="pt-BR"/>
                  </w:rPr>
                </w:pPr>
                <w:r>
                  <w:rPr>
                    <w:color w:val="1A014B"/>
                    <w:lang w:val="pt-BR"/>
                  </w:rPr>
                  <w:t>4</w:t>
                </w:r>
                <w:r w:rsidRPr="00313E2F">
                  <w:rPr>
                    <w:color w:val="1A014B"/>
                    <w:lang w:val="pt-BR"/>
                  </w:rPr>
                  <w:t>.</w:t>
                </w:r>
                <w:r>
                  <w:rPr>
                    <w:color w:val="1A014B"/>
                    <w:lang w:val="pt-BR"/>
                  </w:rPr>
                  <w:t>1</w:t>
                </w:r>
                <w:r w:rsidRPr="00313E2F">
                  <w:rPr>
                    <w:color w:val="1A014B"/>
                    <w:lang w:val="pt-BR"/>
                  </w:rPr>
                  <w:t xml:space="preserve"> </w:t>
                </w:r>
                <w:r>
                  <w:rPr>
                    <w:color w:val="1A014B"/>
                    <w:lang w:val="pt-BR"/>
                  </w:rPr>
                  <w:t>DESCRIÇÃO RESUMIDA DO PROJETO</w:t>
                </w:r>
              </w:p>
              <w:p w14:paraId="4E832DC4" w14:textId="7145661B" w:rsidR="0042053B" w:rsidRDefault="0042053B" w:rsidP="0042053B">
                <w:pPr>
                  <w:jc w:val="both"/>
                  <w:rPr>
                    <w:b w:val="0"/>
                    <w:color w:val="1A014B"/>
                    <w:szCs w:val="28"/>
                    <w:lang w:val="pt-BR"/>
                  </w:rPr>
                </w:pPr>
                <w:r w:rsidRPr="0042053B">
                  <w:rPr>
                    <w:b w:val="0"/>
                    <w:color w:val="1A014B"/>
                    <w:szCs w:val="28"/>
                    <w:lang w:val="pt-BR"/>
                  </w:rPr>
                  <w:t>O projeto consiste no desenvolvimento de um sistema de monitoramento de temperatura para estufas agrícolas, utilizando sensores DHT11 responsáveis pela coleta de dados em tempo real e seu envio para uma plataforma online acessível por computador. Dessa forma, o sistema possibilita o acompanhamento contínuo das condições térmicas do ambiente, além do envio de alertas automáticos sempre que a temperatura estiver fora dos padrões ideais para o cultivo. A proposta tem como objetivo aprimorar a qualidade da produção agrícola, reduzir perdas e aumentar a produtividade por meio da automação e do monitoramento inteligente. Em sua fase inicial, a solução está estruturada como um sistema de monitoramento local, servindo como base para futuras expansões e integrações tecnológica</w:t>
                </w:r>
                <w:r>
                  <w:rPr>
                    <w:b w:val="0"/>
                    <w:color w:val="1A014B"/>
                    <w:szCs w:val="28"/>
                    <w:lang w:val="pt-BR"/>
                  </w:rPr>
                  <w:t>.</w:t>
                </w:r>
              </w:p>
              <w:p w14:paraId="4D5E25FA" w14:textId="77777777" w:rsidR="0042053B" w:rsidRPr="0042053B" w:rsidRDefault="006572AA" w:rsidP="0042053B">
                <w:pPr>
                  <w:jc w:val="both"/>
                  <w:rPr>
                    <w:b w:val="0"/>
                    <w:color w:val="1A014B"/>
                    <w:szCs w:val="28"/>
                    <w:lang w:val="pt-BR"/>
                  </w:rPr>
                </w:pPr>
              </w:p>
            </w:sdtContent>
          </w:sdt>
          <w:bookmarkEnd w:id="11" w:displacedByCustomXml="prev"/>
          <w:bookmarkStart w:id="12" w:name="_Toc228733287" w:displacedByCustomXml="next"/>
          <w:sdt>
            <w:sdtPr>
              <w:rPr>
                <w:color w:val="1A014B"/>
                <w:lang w:val="pt-BR"/>
              </w:rPr>
              <w:id w:val="-1482144907"/>
              <w:placeholder>
                <w:docPart w:val="43C065F8B65C423BBB22E3B6573FBFBE"/>
              </w:placeholder>
              <w15:appearance w15:val="hidden"/>
            </w:sdtPr>
            <w:sdtEndPr/>
            <w:sdtContent>
              <w:p w14:paraId="1FB8A408" w14:textId="1D55D316" w:rsidR="00EB476C" w:rsidRPr="00313E2F" w:rsidRDefault="00EB476C" w:rsidP="00EB476C">
                <w:pPr>
                  <w:pStyle w:val="Ttulo2"/>
                  <w:rPr>
                    <w:color w:val="1A014B"/>
                    <w:lang w:val="pt-BR"/>
                  </w:rPr>
                </w:pPr>
                <w:r>
                  <w:rPr>
                    <w:color w:val="1A014B"/>
                    <w:lang w:val="pt-BR"/>
                  </w:rPr>
                  <w:t>4</w:t>
                </w:r>
                <w:r w:rsidRPr="00313E2F">
                  <w:rPr>
                    <w:color w:val="1A014B"/>
                    <w:lang w:val="pt-BR"/>
                  </w:rPr>
                  <w:t>.</w:t>
                </w:r>
                <w:r>
                  <w:rPr>
                    <w:color w:val="1A014B"/>
                    <w:lang w:val="pt-BR"/>
                  </w:rPr>
                  <w:t>2</w:t>
                </w:r>
                <w:r w:rsidRPr="00313E2F">
                  <w:rPr>
                    <w:color w:val="1A014B"/>
                    <w:lang w:val="pt-BR"/>
                  </w:rPr>
                  <w:t xml:space="preserve"> </w:t>
                </w:r>
                <w:r>
                  <w:rPr>
                    <w:color w:val="1A014B"/>
                    <w:lang w:val="pt-BR"/>
                  </w:rPr>
                  <w:t>RESULTADO ESPERADO DO PROJETO</w:t>
                </w:r>
              </w:p>
            </w:sdtContent>
          </w:sdt>
          <w:bookmarkEnd w:id="12" w:displacedByCustomXml="prev"/>
          <w:p w14:paraId="1B7E7831" w14:textId="77777777" w:rsidR="00B60E4F" w:rsidRDefault="00B60E4F" w:rsidP="00B60E4F">
            <w:pPr>
              <w:pStyle w:val="Ttulo2"/>
              <w:jc w:val="both"/>
              <w:rPr>
                <w:rFonts w:eastAsiaTheme="minorEastAsia" w:cstheme="minorBidi"/>
                <w:color w:val="1A014B"/>
                <w:sz w:val="28"/>
                <w:szCs w:val="28"/>
              </w:rPr>
            </w:pPr>
            <w:r w:rsidRPr="00B60E4F">
              <w:rPr>
                <w:rFonts w:eastAsiaTheme="minorEastAsia" w:cstheme="minorBidi"/>
                <w:color w:val="1A014B"/>
                <w:sz w:val="28"/>
                <w:szCs w:val="28"/>
              </w:rPr>
              <w:t>Espera-se que a utilização da página web proporcione uma compreensão mais clara, acessível e significativa sobre o universo das cores e suas influências na percepção humana. Dessa forma, o sistema permite ao usuário uma maior conscientização sobre como as cores estão presentes no cotidiano e como elas afetam emoções, comportamentos e processos de criação em diferentes áreas, como Arquitetura, Design e Tecnologia.</w:t>
            </w:r>
            <w:bookmarkStart w:id="13" w:name="_Toc228733288"/>
          </w:p>
          <w:p w14:paraId="107B5860" w14:textId="77777777" w:rsidR="00200D0F" w:rsidRDefault="00200D0F" w:rsidP="00200D0F"/>
          <w:p w14:paraId="20F73087" w14:textId="77777777" w:rsidR="00200D0F" w:rsidRDefault="00200D0F" w:rsidP="00200D0F"/>
          <w:p w14:paraId="0A6E604D" w14:textId="77777777" w:rsidR="00200D0F" w:rsidRPr="00200D0F" w:rsidRDefault="00200D0F" w:rsidP="00200D0F"/>
          <w:sdt>
            <w:sdtPr>
              <w:rPr>
                <w:color w:val="1A014B"/>
                <w:lang w:val="pt-BR"/>
              </w:rPr>
              <w:id w:val="-617220962"/>
              <w:placeholder>
                <w:docPart w:val="D8DA850944D843F89A6BBE60357F8B84"/>
              </w:placeholder>
              <w15:appearance w15:val="hidden"/>
            </w:sdtPr>
            <w:sdtEndPr/>
            <w:sdtContent>
              <w:p w14:paraId="56F55DDE" w14:textId="1A45E609" w:rsidR="00EB476C" w:rsidRPr="002E44C4" w:rsidRDefault="00EB476C" w:rsidP="002E44C4">
                <w:pPr>
                  <w:pStyle w:val="Ttulo2"/>
                  <w:rPr>
                    <w:color w:val="1A014B"/>
                    <w:lang w:val="pt-BR"/>
                  </w:rPr>
                </w:pPr>
                <w:r>
                  <w:rPr>
                    <w:color w:val="1A014B"/>
                    <w:lang w:val="pt-BR"/>
                  </w:rPr>
                  <w:t>4</w:t>
                </w:r>
                <w:r w:rsidRPr="00313E2F">
                  <w:rPr>
                    <w:color w:val="1A014B"/>
                    <w:lang w:val="pt-BR"/>
                  </w:rPr>
                  <w:t>.</w:t>
                </w:r>
                <w:r>
                  <w:rPr>
                    <w:color w:val="1A014B"/>
                    <w:lang w:val="pt-BR"/>
                  </w:rPr>
                  <w:t>3</w:t>
                </w:r>
                <w:r w:rsidRPr="00313E2F">
                  <w:rPr>
                    <w:color w:val="1A014B"/>
                    <w:lang w:val="pt-BR"/>
                  </w:rPr>
                  <w:t xml:space="preserve"> </w:t>
                </w:r>
                <w:r>
                  <w:rPr>
                    <w:color w:val="1A014B"/>
                    <w:lang w:val="pt-BR"/>
                  </w:rPr>
                  <w:t>ENTREGÁVEIS</w:t>
                </w:r>
              </w:p>
            </w:sdtContent>
          </w:sdt>
          <w:bookmarkEnd w:id="13" w:displacedByCustomXml="prev"/>
          <w:p w14:paraId="3B0DEEDD" w14:textId="77777777" w:rsidR="00B60E4F" w:rsidRPr="00B60E4F" w:rsidRDefault="00B60E4F" w:rsidP="00B60E4F">
            <w:pPr>
              <w:pStyle w:val="PargrafodaLista"/>
              <w:numPr>
                <w:ilvl w:val="0"/>
                <w:numId w:val="11"/>
              </w:numPr>
              <w:spacing w:before="240" w:after="240"/>
              <w:jc w:val="both"/>
              <w:rPr>
                <w:b w:val="0"/>
                <w:color w:val="1A014B"/>
                <w:szCs w:val="28"/>
                <w:lang w:val="pt-BR"/>
              </w:rPr>
            </w:pPr>
            <w:r w:rsidRPr="00B60E4F">
              <w:rPr>
                <w:b w:val="0"/>
                <w:color w:val="1A014B"/>
                <w:szCs w:val="28"/>
                <w:lang w:val="pt-BR"/>
              </w:rPr>
              <w:t>Visão de Negócio (Diagrama)</w:t>
            </w:r>
          </w:p>
          <w:p w14:paraId="775AC56B" w14:textId="19FDC385" w:rsidR="002E44C4" w:rsidRPr="002E44C4" w:rsidRDefault="00B60E4F" w:rsidP="002E44C4">
            <w:pPr>
              <w:pStyle w:val="PargrafodaLista"/>
              <w:spacing w:before="240" w:after="240"/>
              <w:jc w:val="both"/>
              <w:rPr>
                <w:b w:val="0"/>
                <w:color w:val="1A014B"/>
                <w:szCs w:val="28"/>
                <w:lang w:val="pt-BR"/>
              </w:rPr>
            </w:pPr>
            <w:r w:rsidRPr="00B60E4F">
              <w:rPr>
                <w:b w:val="0"/>
                <w:color w:val="1A014B"/>
                <w:szCs w:val="28"/>
                <w:lang w:val="pt-BR"/>
              </w:rPr>
              <w:t>Representação da estrutura do site, mostrando a relação entre os conteúdos sobre cores, a trajetória da autora e as áreas de aplicação como Arquitetura, Design e Tecnologia.</w:t>
            </w:r>
          </w:p>
          <w:p w14:paraId="05ADB9A3" w14:textId="77777777" w:rsidR="00B60E4F" w:rsidRPr="00B60E4F" w:rsidRDefault="00B60E4F" w:rsidP="00B60E4F">
            <w:pPr>
              <w:pStyle w:val="PargrafodaLista"/>
              <w:numPr>
                <w:ilvl w:val="0"/>
                <w:numId w:val="11"/>
              </w:numPr>
              <w:spacing w:before="240" w:after="240"/>
              <w:jc w:val="both"/>
              <w:rPr>
                <w:b w:val="0"/>
                <w:color w:val="1A014B"/>
                <w:szCs w:val="28"/>
                <w:lang w:val="pt-BR"/>
              </w:rPr>
            </w:pPr>
            <w:r w:rsidRPr="00B60E4F">
              <w:rPr>
                <w:b w:val="0"/>
                <w:color w:val="1A014B"/>
                <w:szCs w:val="28"/>
                <w:lang w:val="pt-BR"/>
              </w:rPr>
              <w:t>Tela do Site Institucional (Protótipo)</w:t>
            </w:r>
          </w:p>
          <w:p w14:paraId="74B75F5A" w14:textId="77777777" w:rsidR="00B60E4F" w:rsidRPr="00B60E4F" w:rsidRDefault="00B60E4F" w:rsidP="00B60E4F">
            <w:pPr>
              <w:pStyle w:val="PargrafodaLista"/>
              <w:spacing w:before="240" w:after="240"/>
              <w:jc w:val="both"/>
              <w:rPr>
                <w:b w:val="0"/>
                <w:color w:val="1A014B"/>
                <w:szCs w:val="28"/>
                <w:lang w:val="pt-BR"/>
              </w:rPr>
            </w:pPr>
            <w:r w:rsidRPr="00B60E4F">
              <w:rPr>
                <w:b w:val="0"/>
                <w:color w:val="1A014B"/>
                <w:szCs w:val="28"/>
                <w:lang w:val="pt-BR"/>
              </w:rPr>
              <w:lastRenderedPageBreak/>
              <w:t>Interface principal do site, contendo seções informativas sobre a Teoria da Cor, significados das cores, aplicações práticas e apresentação da autora, permitindo uma navegação intuitiva e visual.</w:t>
            </w:r>
          </w:p>
          <w:p w14:paraId="39D2084A" w14:textId="77777777" w:rsidR="00B60E4F" w:rsidRPr="00B60E4F" w:rsidRDefault="00B60E4F" w:rsidP="00B60E4F">
            <w:pPr>
              <w:pStyle w:val="PargrafodaLista"/>
              <w:numPr>
                <w:ilvl w:val="0"/>
                <w:numId w:val="11"/>
              </w:numPr>
              <w:spacing w:before="240" w:after="240"/>
              <w:jc w:val="both"/>
              <w:rPr>
                <w:b w:val="0"/>
                <w:color w:val="1A014B"/>
                <w:szCs w:val="28"/>
                <w:lang w:val="pt-BR"/>
              </w:rPr>
            </w:pPr>
            <w:r w:rsidRPr="00B60E4F">
              <w:rPr>
                <w:b w:val="0"/>
                <w:color w:val="1A014B"/>
                <w:szCs w:val="28"/>
                <w:lang w:val="pt-BR"/>
              </w:rPr>
              <w:t>Documentação do Projeto</w:t>
            </w:r>
          </w:p>
          <w:p w14:paraId="4994DDD1" w14:textId="77777777" w:rsidR="00B60E4F" w:rsidRPr="00B60E4F" w:rsidRDefault="00B60E4F" w:rsidP="00B60E4F">
            <w:pPr>
              <w:pStyle w:val="PargrafodaLista"/>
              <w:spacing w:before="240" w:after="240"/>
              <w:jc w:val="both"/>
              <w:rPr>
                <w:b w:val="0"/>
                <w:color w:val="1A014B"/>
                <w:szCs w:val="28"/>
                <w:lang w:val="pt-BR"/>
              </w:rPr>
            </w:pPr>
            <w:r w:rsidRPr="00B60E4F">
              <w:rPr>
                <w:b w:val="0"/>
                <w:color w:val="1A014B"/>
                <w:szCs w:val="28"/>
                <w:lang w:val="pt-BR"/>
              </w:rPr>
              <w:t>Registro completo do desenvolvimento do site, incluindo justificativa, objetivos, metodologia, referências teóricas e descrição das funcionalidades implementadas.</w:t>
            </w:r>
          </w:p>
          <w:p w14:paraId="6F0E7A15" w14:textId="77777777" w:rsidR="00B60E4F" w:rsidRPr="00B60E4F" w:rsidRDefault="00B60E4F" w:rsidP="00B60E4F">
            <w:pPr>
              <w:pStyle w:val="PargrafodaLista"/>
              <w:numPr>
                <w:ilvl w:val="0"/>
                <w:numId w:val="11"/>
              </w:numPr>
              <w:spacing w:before="240" w:after="240"/>
              <w:jc w:val="both"/>
              <w:rPr>
                <w:b w:val="0"/>
                <w:color w:val="1A014B"/>
                <w:szCs w:val="28"/>
                <w:lang w:val="pt-BR"/>
              </w:rPr>
            </w:pPr>
            <w:r w:rsidRPr="00B60E4F">
              <w:rPr>
                <w:b w:val="0"/>
                <w:color w:val="1A014B"/>
                <w:szCs w:val="28"/>
                <w:lang w:val="pt-BR"/>
              </w:rPr>
              <w:t>Inserção e Organização de Dados (Banco de Conteúdo)</w:t>
            </w:r>
          </w:p>
          <w:p w14:paraId="196E6BB2" w14:textId="77777777" w:rsidR="00B60E4F" w:rsidRPr="00B60E4F" w:rsidRDefault="00B60E4F" w:rsidP="00B60E4F">
            <w:pPr>
              <w:pStyle w:val="PargrafodaLista"/>
              <w:spacing w:before="240" w:after="240"/>
              <w:jc w:val="both"/>
              <w:rPr>
                <w:b w:val="0"/>
                <w:color w:val="1A014B"/>
                <w:szCs w:val="28"/>
                <w:lang w:val="pt-BR"/>
              </w:rPr>
            </w:pPr>
            <w:r w:rsidRPr="00B60E4F">
              <w:rPr>
                <w:b w:val="0"/>
                <w:color w:val="1A014B"/>
                <w:szCs w:val="28"/>
                <w:lang w:val="pt-BR"/>
              </w:rPr>
              <w:t>Estruturação dos conteúdos utilizados no site, como textos, imagens e referências, organizados para facilitar a atualização e manutenção das informações.</w:t>
            </w:r>
          </w:p>
          <w:p w14:paraId="6E6AD575" w14:textId="77777777" w:rsidR="00B60E4F" w:rsidRDefault="00B60E4F" w:rsidP="00B60E4F">
            <w:pPr>
              <w:pStyle w:val="PargrafodaLista"/>
              <w:numPr>
                <w:ilvl w:val="0"/>
                <w:numId w:val="11"/>
              </w:numPr>
              <w:spacing w:before="240" w:after="240"/>
              <w:jc w:val="both"/>
              <w:rPr>
                <w:b w:val="0"/>
                <w:color w:val="1A014B"/>
                <w:szCs w:val="28"/>
                <w:lang w:val="pt-BR"/>
              </w:rPr>
            </w:pPr>
            <w:r w:rsidRPr="00B60E4F">
              <w:rPr>
                <w:b w:val="0"/>
                <w:color w:val="1A014B"/>
                <w:szCs w:val="28"/>
                <w:lang w:val="pt-BR"/>
              </w:rPr>
              <w:t>Utilização do WebData Wiz</w:t>
            </w:r>
          </w:p>
          <w:p w14:paraId="4A095E75" w14:textId="2624D778" w:rsidR="00B60E4F" w:rsidRDefault="00B60E4F" w:rsidP="00B60E4F">
            <w:pPr>
              <w:pStyle w:val="PargrafodaLista"/>
              <w:spacing w:before="240" w:after="240"/>
              <w:jc w:val="both"/>
              <w:rPr>
                <w:b w:val="0"/>
                <w:color w:val="1A014B"/>
                <w:szCs w:val="28"/>
                <w:lang w:val="pt-BR"/>
              </w:rPr>
            </w:pPr>
            <w:r w:rsidRPr="00B60E4F">
              <w:rPr>
                <w:b w:val="0"/>
                <w:color w:val="1A014B"/>
                <w:szCs w:val="28"/>
                <w:lang w:val="pt-BR"/>
              </w:rPr>
              <w:t>Ferramenta utilizada para apoiar a organização, estruturação e visualização dos dados do projeto, auxiliando na análise e no gerenciamento das informações inseridas no site, além de contribuir para a melhoria da apresentação dos conteúdos de forma mais clara e interativa.</w:t>
            </w:r>
            <w:bookmarkStart w:id="14" w:name="_Toc228733289"/>
          </w:p>
          <w:p w14:paraId="0C51B339" w14:textId="15C392FF" w:rsidR="002E44C4" w:rsidRPr="002E44C4" w:rsidRDefault="002E44C4" w:rsidP="002E44C4">
            <w:pPr>
              <w:spacing w:before="240" w:after="240"/>
              <w:jc w:val="both"/>
              <w:rPr>
                <w:b w:val="0"/>
                <w:color w:val="1A014B"/>
                <w:szCs w:val="28"/>
                <w:lang w:val="pt-BR"/>
              </w:rPr>
            </w:pPr>
            <w:r w:rsidRPr="004E684A">
              <w:rPr>
                <w:noProof/>
                <w:color w:val="1A014B"/>
              </w:rPr>
              <w:drawing>
                <wp:inline distT="0" distB="0" distL="0" distR="0" wp14:anchorId="0AEAFAC9" wp14:editId="73A3A2B2">
                  <wp:extent cx="6371590" cy="2963545"/>
                  <wp:effectExtent l="0" t="0" r="0" b="8255"/>
                  <wp:docPr id="1303105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7624" name=""/>
                          <pic:cNvPicPr/>
                        </pic:nvPicPr>
                        <pic:blipFill>
                          <a:blip r:embed="rId13"/>
                          <a:stretch>
                            <a:fillRect/>
                          </a:stretch>
                        </pic:blipFill>
                        <pic:spPr>
                          <a:xfrm>
                            <a:off x="0" y="0"/>
                            <a:ext cx="6371590" cy="2963545"/>
                          </a:xfrm>
                          <a:prstGeom prst="rect">
                            <a:avLst/>
                          </a:prstGeom>
                        </pic:spPr>
                      </pic:pic>
                    </a:graphicData>
                  </a:graphic>
                </wp:inline>
              </w:drawing>
            </w:r>
          </w:p>
          <w:p w14:paraId="247C14A3" w14:textId="77777777" w:rsidR="00B60E4F" w:rsidRDefault="00B60E4F" w:rsidP="00B60E4F">
            <w:pPr>
              <w:pStyle w:val="Ttulo2"/>
              <w:rPr>
                <w:bCs/>
                <w:color w:val="1A014B"/>
                <w:szCs w:val="28"/>
              </w:rPr>
            </w:pPr>
          </w:p>
          <w:p w14:paraId="41A2F0AB" w14:textId="77777777" w:rsidR="00200D0F" w:rsidRPr="00200D0F" w:rsidRDefault="00200D0F" w:rsidP="00200D0F"/>
          <w:p w14:paraId="1BF4B59D" w14:textId="647981F9" w:rsidR="00EB476C" w:rsidRPr="00313E2F" w:rsidRDefault="006572AA" w:rsidP="00B60E4F">
            <w:pPr>
              <w:pStyle w:val="Ttulo2"/>
              <w:rPr>
                <w:color w:val="1A014B"/>
                <w:lang w:val="pt-BR"/>
              </w:rPr>
            </w:pPr>
            <w:sdt>
              <w:sdtPr>
                <w:rPr>
                  <w:color w:val="1A014B"/>
                  <w:lang w:val="pt-BR"/>
                </w:rPr>
                <w:id w:val="1912884633"/>
                <w:placeholder>
                  <w:docPart w:val="A2A227D8FD4445088FDEBA4BA23BF3AF"/>
                </w:placeholder>
                <w15:appearance w15:val="hidden"/>
              </w:sdtPr>
              <w:sdtEndPr/>
              <w:sdtContent>
                <w:r w:rsidR="00EB476C">
                  <w:rPr>
                    <w:color w:val="1A014B"/>
                    <w:lang w:val="pt-BR"/>
                  </w:rPr>
                  <w:t>4</w:t>
                </w:r>
                <w:r w:rsidR="00EB476C" w:rsidRPr="00313E2F">
                  <w:rPr>
                    <w:color w:val="1A014B"/>
                    <w:lang w:val="pt-BR"/>
                  </w:rPr>
                  <w:t>.</w:t>
                </w:r>
                <w:r w:rsidR="00EB476C">
                  <w:rPr>
                    <w:color w:val="1A014B"/>
                    <w:lang w:val="pt-BR"/>
                  </w:rPr>
                  <w:t>4</w:t>
                </w:r>
                <w:r w:rsidR="00EB476C" w:rsidRPr="00313E2F">
                  <w:rPr>
                    <w:color w:val="1A014B"/>
                    <w:lang w:val="pt-BR"/>
                  </w:rPr>
                  <w:t xml:space="preserve"> </w:t>
                </w:r>
                <w:r w:rsidR="00EB476C">
                  <w:rPr>
                    <w:color w:val="1A014B"/>
                    <w:lang w:val="pt-BR"/>
                  </w:rPr>
                  <w:t>RESTRINÇÕES E LIMITAÇÕES</w:t>
                </w:r>
              </w:sdtContent>
            </w:sdt>
            <w:bookmarkEnd w:id="14"/>
          </w:p>
          <w:p w14:paraId="09321823" w14:textId="77777777" w:rsidR="005476A5" w:rsidRPr="005476A5" w:rsidRDefault="005476A5" w:rsidP="005476A5">
            <w:pPr>
              <w:spacing w:before="240" w:after="240"/>
              <w:jc w:val="both"/>
              <w:rPr>
                <w:b w:val="0"/>
                <w:bCs/>
                <w:color w:val="1A014B"/>
                <w:szCs w:val="28"/>
                <w:lang w:val="pt-BR"/>
              </w:rPr>
            </w:pPr>
            <w:r w:rsidRPr="005476A5">
              <w:rPr>
                <w:b w:val="0"/>
                <w:bCs/>
                <w:color w:val="1A014B"/>
                <w:szCs w:val="28"/>
                <w:lang w:val="pt-BR"/>
              </w:rPr>
              <w:t xml:space="preserve">A percepção das cores em ambientes digitais e visuais pode variar significativamente entre diferentes usuários, especialmente quando se considera condições como o daltonismo ou dificuldades no processo de alfabetização. Nesse contexto, é fundamental compreender que nem todos conseguem identificar ou interpretar corretamente as </w:t>
            </w:r>
            <w:r w:rsidRPr="005476A5">
              <w:rPr>
                <w:b w:val="0"/>
                <w:bCs/>
                <w:color w:val="1A014B"/>
                <w:szCs w:val="28"/>
                <w:lang w:val="pt-BR"/>
              </w:rPr>
              <w:lastRenderedPageBreak/>
              <w:t>cores e seus significados, o que pode impactar diretamente a forma como informações são percebidas e assimiladas.</w:t>
            </w:r>
          </w:p>
          <w:p w14:paraId="61D4B98D" w14:textId="77777777" w:rsidR="005476A5" w:rsidRPr="005476A5" w:rsidRDefault="005476A5" w:rsidP="005476A5">
            <w:pPr>
              <w:spacing w:before="240" w:after="240"/>
              <w:jc w:val="both"/>
              <w:rPr>
                <w:b w:val="0"/>
                <w:bCs/>
                <w:color w:val="1A014B"/>
                <w:szCs w:val="28"/>
                <w:lang w:val="pt-BR"/>
              </w:rPr>
            </w:pPr>
            <w:r w:rsidRPr="005476A5">
              <w:rPr>
                <w:b w:val="0"/>
                <w:bCs/>
                <w:color w:val="1A014B"/>
                <w:szCs w:val="28"/>
                <w:lang w:val="pt-BR"/>
              </w:rPr>
              <w:t>Para pessoas com daltonismo, determinadas combinações de cores podem dificultar a distinção entre elementos visuais, comprometendo a compreensão de interfaces, imagens e conteúdos informativos. Já para crianças em fase inicial de alfabetização ou usuários com baixo letramento visual, a compreensão das cores pode depender de associações mais simples, simbólicas e intuitivas, exigindo recursos mais didáticos e acessíveis.</w:t>
            </w:r>
          </w:p>
          <w:p w14:paraId="38DF30F6" w14:textId="77777777" w:rsidR="005476A5" w:rsidRPr="005476A5" w:rsidRDefault="005476A5" w:rsidP="005476A5">
            <w:pPr>
              <w:spacing w:before="240" w:after="240"/>
              <w:jc w:val="both"/>
              <w:rPr>
                <w:b w:val="0"/>
                <w:bCs/>
                <w:color w:val="1A014B"/>
                <w:szCs w:val="28"/>
                <w:lang w:val="pt-BR"/>
              </w:rPr>
            </w:pPr>
            <w:r w:rsidRPr="005476A5">
              <w:rPr>
                <w:b w:val="0"/>
                <w:bCs/>
                <w:color w:val="1A014B"/>
                <w:szCs w:val="28"/>
                <w:lang w:val="pt-BR"/>
              </w:rPr>
              <w:t>Dessa forma, o desenvolvimento de um sistema visual ou site voltado para o estudo das cores deve considerar essas diferenças de percepção, buscando soluções que tornem a informação mais inclusiva. O uso de contrastes adequados, legendas explicativas, símbolos e associações visuais auxilia na compreensão, garantindo que o conteúdo seja acessível para diferentes perfis de usuários, independentemente de suas limitações visuais ou cognitivas.</w:t>
            </w:r>
          </w:p>
          <w:p w14:paraId="656625EE" w14:textId="77777777" w:rsidR="005476A5" w:rsidRPr="005476A5" w:rsidRDefault="005476A5" w:rsidP="005476A5">
            <w:pPr>
              <w:spacing w:before="240" w:after="240"/>
              <w:jc w:val="both"/>
              <w:rPr>
                <w:b w:val="0"/>
                <w:bCs/>
                <w:color w:val="1A014B"/>
                <w:szCs w:val="28"/>
                <w:lang w:val="pt-BR"/>
              </w:rPr>
            </w:pPr>
            <w:r w:rsidRPr="005476A5">
              <w:rPr>
                <w:b w:val="0"/>
                <w:bCs/>
                <w:color w:val="1A014B"/>
                <w:szCs w:val="28"/>
                <w:lang w:val="pt-BR"/>
              </w:rPr>
              <w:t>Assim, a proposta do projeto reforça a importância da acessibilidade visual, demonstrando que o estudo das cores não deve se limitar apenas à estética, mas também à inclusão e à comunicação clara para todos os públicos.</w:t>
            </w:r>
          </w:p>
          <w:bookmarkStart w:id="15" w:name="_Toc228733290" w:displacedByCustomXml="next"/>
          <w:sdt>
            <w:sdtPr>
              <w:rPr>
                <w:color w:val="1A014B"/>
                <w:lang w:val="pt-BR"/>
              </w:rPr>
              <w:id w:val="779227399"/>
              <w:placeholder>
                <w:docPart w:val="46BF507099A840618DAF0F63287B91A9"/>
              </w:placeholder>
              <w15:appearance w15:val="hidden"/>
            </w:sdtPr>
            <w:sdtEndPr/>
            <w:sdtContent>
              <w:p w14:paraId="41DB52A0" w14:textId="68BDA4A2" w:rsidR="00EB476C" w:rsidRPr="00313E2F" w:rsidRDefault="00EB476C" w:rsidP="00EB476C">
                <w:pPr>
                  <w:pStyle w:val="Ttulo2"/>
                  <w:rPr>
                    <w:color w:val="1A014B"/>
                    <w:lang w:val="pt-BR"/>
                  </w:rPr>
                </w:pPr>
                <w:r>
                  <w:rPr>
                    <w:color w:val="1A014B"/>
                    <w:lang w:val="pt-BR"/>
                  </w:rPr>
                  <w:t>4</w:t>
                </w:r>
                <w:r w:rsidRPr="00313E2F">
                  <w:rPr>
                    <w:color w:val="1A014B"/>
                    <w:lang w:val="pt-BR"/>
                  </w:rPr>
                  <w:t>.</w:t>
                </w:r>
                <w:r>
                  <w:rPr>
                    <w:color w:val="1A014B"/>
                    <w:lang w:val="pt-BR"/>
                  </w:rPr>
                  <w:t>5</w:t>
                </w:r>
                <w:r w:rsidRPr="00313E2F">
                  <w:rPr>
                    <w:color w:val="1A014B"/>
                    <w:lang w:val="pt-BR"/>
                  </w:rPr>
                  <w:t xml:space="preserve"> </w:t>
                </w:r>
                <w:r>
                  <w:rPr>
                    <w:color w:val="1A014B"/>
                    <w:lang w:val="pt-BR"/>
                  </w:rPr>
                  <w:t>CRONOGRAMA MACRO</w:t>
                </w:r>
              </w:p>
            </w:sdtContent>
          </w:sdt>
          <w:bookmarkEnd w:id="15" w:displacedByCustomXml="prev"/>
          <w:p w14:paraId="212C5919" w14:textId="77777777" w:rsidR="005476A5" w:rsidRDefault="005476A5" w:rsidP="00EB476C">
            <w:pPr>
              <w:spacing w:before="240" w:after="240"/>
              <w:jc w:val="both"/>
              <w:rPr>
                <w:b w:val="0"/>
                <w:color w:val="1A014B"/>
                <w:szCs w:val="28"/>
              </w:rPr>
            </w:pPr>
            <w:r>
              <w:rPr>
                <w:b w:val="0"/>
                <w:color w:val="1A014B"/>
                <w:szCs w:val="28"/>
              </w:rPr>
              <w:t>PLANEJAMENTO:</w:t>
            </w:r>
          </w:p>
          <w:p w14:paraId="5E5E46BF" w14:textId="502B1E0B" w:rsidR="005476A5" w:rsidRDefault="005476A5" w:rsidP="00EB476C">
            <w:pPr>
              <w:spacing w:before="240" w:after="240"/>
              <w:jc w:val="both"/>
              <w:rPr>
                <w:b w:val="0"/>
                <w:color w:val="1A014B"/>
                <w:szCs w:val="28"/>
              </w:rPr>
            </w:pPr>
            <w:r w:rsidRPr="005476A5">
              <w:rPr>
                <w:b w:val="0"/>
                <w:color w:val="1A014B"/>
                <w:szCs w:val="28"/>
              </w:rPr>
              <w:t>Nesta etapa, foram definidos os elementos principais do projeto, como a estrutura do site, os conteúdos sobre cores e acessibilidade, além das ferramentas utilizadas para o desenvolvimento. Também foi estabelecido o papel de cada recurso visual e informativo, garantindo que o site atendesse aos objetivos de comunicação, aprendizado e inclusão de diferentes perfis de usuários.</w:t>
            </w:r>
          </w:p>
          <w:p w14:paraId="381F0F82" w14:textId="0E385EC0" w:rsidR="005476A5" w:rsidRDefault="005476A5" w:rsidP="00EB476C">
            <w:pPr>
              <w:spacing w:before="240" w:after="240"/>
              <w:jc w:val="both"/>
              <w:rPr>
                <w:b w:val="0"/>
                <w:color w:val="1A014B"/>
                <w:szCs w:val="28"/>
              </w:rPr>
            </w:pPr>
            <w:r>
              <w:rPr>
                <w:b w:val="0"/>
                <w:color w:val="1A014B"/>
                <w:szCs w:val="28"/>
              </w:rPr>
              <w:t>DESENVOLVIMENTO:</w:t>
            </w:r>
          </w:p>
          <w:p w14:paraId="0DF1C125" w14:textId="6ECA7013" w:rsidR="005476A5" w:rsidRDefault="005476A5" w:rsidP="00EB476C">
            <w:pPr>
              <w:spacing w:before="240" w:after="240"/>
              <w:jc w:val="both"/>
              <w:rPr>
                <w:b w:val="0"/>
                <w:bCs/>
                <w:color w:val="1A014B"/>
                <w:szCs w:val="28"/>
              </w:rPr>
            </w:pPr>
            <w:r w:rsidRPr="005476A5">
              <w:rPr>
                <w:b w:val="0"/>
                <w:bCs/>
                <w:color w:val="1A014B"/>
                <w:szCs w:val="28"/>
              </w:rPr>
              <w:t>Será desenvolvido o protótipo do site com a organização dos conteúdos sobre teoria da cor, experiências pessoais e aplicações práticas. Em seguida, será estruturada a interface visual, priorizando clareza, acessibilidade e boa experiência do usuário. Também serão organizados os dados utilizando ferramentas como o WebData Wiz, auxiliando na estruturação e apresentação das informações de forma dinâmica e compreensível.</w:t>
            </w:r>
          </w:p>
          <w:p w14:paraId="617D87AE" w14:textId="565551D8" w:rsidR="005476A5" w:rsidRDefault="005476A5" w:rsidP="00EB476C">
            <w:pPr>
              <w:spacing w:before="240" w:after="240"/>
              <w:jc w:val="both"/>
              <w:rPr>
                <w:b w:val="0"/>
                <w:bCs/>
                <w:color w:val="1A014B"/>
                <w:szCs w:val="28"/>
              </w:rPr>
            </w:pPr>
            <w:r>
              <w:rPr>
                <w:b w:val="0"/>
                <w:bCs/>
                <w:color w:val="1A014B"/>
                <w:szCs w:val="28"/>
              </w:rPr>
              <w:lastRenderedPageBreak/>
              <w:t>IMPLEMENTAÇÃO:</w:t>
            </w:r>
          </w:p>
          <w:p w14:paraId="6A00A6EF" w14:textId="719BC158" w:rsidR="005476A5" w:rsidRPr="005476A5" w:rsidRDefault="005476A5" w:rsidP="00EB476C">
            <w:pPr>
              <w:spacing w:before="240" w:after="240"/>
              <w:jc w:val="both"/>
              <w:rPr>
                <w:b w:val="0"/>
                <w:color w:val="1A014B"/>
                <w:szCs w:val="28"/>
              </w:rPr>
            </w:pPr>
            <w:r w:rsidRPr="005476A5">
              <w:rPr>
                <w:b w:val="0"/>
                <w:color w:val="1A014B"/>
                <w:szCs w:val="28"/>
              </w:rPr>
              <w:t>O site será disponibilizado em ambiente online, garantindo acesso aos usuários. Será feita a verificação final de desempenho, organização dos conteúdos e responsividade em diferentes dispositivos. O objetivo é assegurar que a plataforma funcione de forma estável, com boa visualização das cores e acessibilidade adequada para todos os usuários.</w:t>
            </w:r>
          </w:p>
          <w:bookmarkStart w:id="16" w:name="_Toc228733291" w:displacedByCustomXml="next"/>
          <w:sdt>
            <w:sdtPr>
              <w:rPr>
                <w:color w:val="1A014B"/>
                <w:lang w:val="pt-BR"/>
              </w:rPr>
              <w:id w:val="335804348"/>
              <w:placeholder>
                <w:docPart w:val="D67B00ABCBB245A6B379992338C65871"/>
              </w:placeholder>
              <w15:appearance w15:val="hidden"/>
            </w:sdtPr>
            <w:sdtEndPr/>
            <w:sdtContent>
              <w:p w14:paraId="22384106" w14:textId="6D3BD02C" w:rsidR="00EB476C" w:rsidRPr="00313E2F" w:rsidRDefault="00EB476C" w:rsidP="00EB476C">
                <w:pPr>
                  <w:pStyle w:val="Ttulo2"/>
                  <w:rPr>
                    <w:color w:val="1A014B"/>
                    <w:lang w:val="pt-BR"/>
                  </w:rPr>
                </w:pPr>
                <w:r>
                  <w:rPr>
                    <w:color w:val="1A014B"/>
                    <w:lang w:val="pt-BR"/>
                  </w:rPr>
                  <w:t>4</w:t>
                </w:r>
                <w:r w:rsidRPr="00313E2F">
                  <w:rPr>
                    <w:color w:val="1A014B"/>
                    <w:lang w:val="pt-BR"/>
                  </w:rPr>
                  <w:t>.</w:t>
                </w:r>
                <w:r>
                  <w:rPr>
                    <w:color w:val="1A014B"/>
                    <w:lang w:val="pt-BR"/>
                  </w:rPr>
                  <w:t>6</w:t>
                </w:r>
                <w:r w:rsidRPr="00313E2F">
                  <w:rPr>
                    <w:color w:val="1A014B"/>
                    <w:lang w:val="pt-BR"/>
                  </w:rPr>
                  <w:t xml:space="preserve"> </w:t>
                </w:r>
                <w:r>
                  <w:rPr>
                    <w:color w:val="1A014B"/>
                    <w:lang w:val="pt-BR"/>
                  </w:rPr>
                  <w:t>RISCOS</w:t>
                </w:r>
              </w:p>
            </w:sdtContent>
          </w:sdt>
          <w:bookmarkEnd w:id="16" w:displacedByCustomXml="prev"/>
          <w:p w14:paraId="5AFDDD6A" w14:textId="77777777" w:rsidR="00992FA1" w:rsidRPr="00992FA1" w:rsidRDefault="00992FA1" w:rsidP="00992FA1">
            <w:pPr>
              <w:spacing w:before="240" w:after="240"/>
              <w:jc w:val="both"/>
              <w:rPr>
                <w:b w:val="0"/>
                <w:bCs/>
                <w:color w:val="1A014B"/>
                <w:szCs w:val="28"/>
                <w:lang w:val="pt-BR"/>
              </w:rPr>
            </w:pPr>
            <w:r w:rsidRPr="00992FA1">
              <w:rPr>
                <w:b w:val="0"/>
                <w:bCs/>
                <w:color w:val="1A014B"/>
                <w:szCs w:val="28"/>
                <w:lang w:val="pt-BR"/>
              </w:rPr>
              <w:t>Possíveis falhas na estrutura do site podem gerar inconsistências na exibição das cores e no carregamento dos conteúdos, afetando a experiência do usuário. Problemas de conexão podem impedir o acesso à plataforma online, dificultando a navegação e a visualização das informações.</w:t>
            </w:r>
          </w:p>
          <w:p w14:paraId="58240B1D" w14:textId="77777777" w:rsidR="00992FA1" w:rsidRPr="00992FA1" w:rsidRDefault="00992FA1" w:rsidP="00992FA1">
            <w:pPr>
              <w:spacing w:before="240" w:after="240"/>
              <w:jc w:val="both"/>
              <w:rPr>
                <w:b w:val="0"/>
                <w:bCs/>
                <w:color w:val="1A014B"/>
                <w:szCs w:val="28"/>
                <w:lang w:val="pt-BR"/>
              </w:rPr>
            </w:pPr>
            <w:r w:rsidRPr="00992FA1">
              <w:rPr>
                <w:b w:val="0"/>
                <w:bCs/>
                <w:color w:val="1A014B"/>
                <w:szCs w:val="28"/>
                <w:lang w:val="pt-BR"/>
              </w:rPr>
              <w:t>Além disso, o uso inadequado de contraste entre cores ou o posicionamento incorreto de elementos visuais pode comprometer a leitura e a compreensão do conteúdo, especialmente para usuários com daltonismo ou dificuldades de percepção visual. Essas falhas podem gerar interpretações equivocadas das informações apresentadas no site.</w:t>
            </w:r>
          </w:p>
          <w:bookmarkStart w:id="17" w:name="_Toc228733292" w:displacedByCustomXml="next"/>
          <w:sdt>
            <w:sdtPr>
              <w:rPr>
                <w:color w:val="1A014B"/>
                <w:lang w:val="pt-BR"/>
              </w:rPr>
              <w:id w:val="-796911794"/>
              <w:placeholder>
                <w:docPart w:val="805F1D2023BF4DC1A09748328C360473"/>
              </w:placeholder>
              <w15:appearance w15:val="hidden"/>
            </w:sdtPr>
            <w:sdtEndPr/>
            <w:sdtContent>
              <w:p w14:paraId="2A3D5039" w14:textId="575635F9" w:rsidR="00EB476C" w:rsidRPr="00313E2F" w:rsidRDefault="00EB476C" w:rsidP="00EB476C">
                <w:pPr>
                  <w:pStyle w:val="Ttulo2"/>
                  <w:rPr>
                    <w:color w:val="1A014B"/>
                    <w:lang w:val="pt-BR"/>
                  </w:rPr>
                </w:pPr>
                <w:r>
                  <w:rPr>
                    <w:color w:val="1A014B"/>
                    <w:lang w:val="pt-BR"/>
                  </w:rPr>
                  <w:t>4</w:t>
                </w:r>
                <w:r w:rsidRPr="00313E2F">
                  <w:rPr>
                    <w:color w:val="1A014B"/>
                    <w:lang w:val="pt-BR"/>
                  </w:rPr>
                  <w:t>.</w:t>
                </w:r>
                <w:r>
                  <w:rPr>
                    <w:color w:val="1A014B"/>
                    <w:lang w:val="pt-BR"/>
                  </w:rPr>
                  <w:t>7</w:t>
                </w:r>
                <w:r w:rsidRPr="00313E2F">
                  <w:rPr>
                    <w:color w:val="1A014B"/>
                    <w:lang w:val="pt-BR"/>
                  </w:rPr>
                  <w:t xml:space="preserve"> </w:t>
                </w:r>
                <w:r>
                  <w:rPr>
                    <w:color w:val="1A014B"/>
                    <w:lang w:val="pt-BR"/>
                  </w:rPr>
                  <w:t>RECURSOS NECESSÁRIOS</w:t>
                </w:r>
              </w:p>
            </w:sdtContent>
          </w:sdt>
          <w:bookmarkEnd w:id="17" w:displacedByCustomXml="prev"/>
          <w:p w14:paraId="3340FE8E" w14:textId="42081E3D" w:rsidR="00EB476C" w:rsidRDefault="009513AD" w:rsidP="00EB476C">
            <w:pPr>
              <w:spacing w:before="240" w:after="240"/>
              <w:jc w:val="both"/>
              <w:rPr>
                <w:b w:val="0"/>
                <w:bCs/>
                <w:color w:val="1A014B"/>
                <w:szCs w:val="28"/>
              </w:rPr>
            </w:pPr>
            <w:r>
              <w:rPr>
                <w:b w:val="0"/>
                <w:bCs/>
                <w:color w:val="1A014B"/>
                <w:szCs w:val="28"/>
              </w:rPr>
              <w:t>Para que o projeto funcione:</w:t>
            </w:r>
          </w:p>
          <w:p w14:paraId="6F043D01" w14:textId="6B959E2B" w:rsidR="009513AD" w:rsidRDefault="009513AD" w:rsidP="00EB476C">
            <w:pPr>
              <w:spacing w:before="240" w:after="240"/>
              <w:jc w:val="both"/>
              <w:rPr>
                <w:b w:val="0"/>
                <w:bCs/>
                <w:color w:val="1A014B"/>
                <w:szCs w:val="28"/>
              </w:rPr>
            </w:pPr>
            <w:r w:rsidRPr="009513AD">
              <w:rPr>
                <w:b w:val="0"/>
                <w:bCs/>
                <w:noProof/>
                <w:color w:val="1A014B"/>
                <w:szCs w:val="28"/>
              </w:rPr>
              <w:lastRenderedPageBreak/>
              <w:drawing>
                <wp:inline distT="0" distB="0" distL="0" distR="0" wp14:anchorId="65E1C816" wp14:editId="54DF604E">
                  <wp:extent cx="5884432" cy="5884432"/>
                  <wp:effectExtent l="0" t="0" r="2540" b="2540"/>
                  <wp:docPr id="1078400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00938" name=""/>
                          <pic:cNvPicPr/>
                        </pic:nvPicPr>
                        <pic:blipFill>
                          <a:blip r:embed="rId14"/>
                          <a:stretch>
                            <a:fillRect/>
                          </a:stretch>
                        </pic:blipFill>
                        <pic:spPr>
                          <a:xfrm>
                            <a:off x="0" y="0"/>
                            <a:ext cx="5887361" cy="5887361"/>
                          </a:xfrm>
                          <a:prstGeom prst="rect">
                            <a:avLst/>
                          </a:prstGeom>
                        </pic:spPr>
                      </pic:pic>
                    </a:graphicData>
                  </a:graphic>
                </wp:inline>
              </w:drawing>
            </w:r>
          </w:p>
          <w:bookmarkStart w:id="18" w:name="_Toc228733293" w:displacedByCustomXml="next"/>
          <w:sdt>
            <w:sdtPr>
              <w:rPr>
                <w:color w:val="1A014B"/>
                <w:lang w:val="pt-BR"/>
              </w:rPr>
              <w:id w:val="-1092319936"/>
              <w:placeholder>
                <w:docPart w:val="A03FA9BC96CA4720AC12F708A6A262FB"/>
              </w:placeholder>
              <w15:appearance w15:val="hidden"/>
            </w:sdtPr>
            <w:sdtEndPr/>
            <w:sdtContent>
              <w:p w14:paraId="1C15D1BD" w14:textId="052A70CC" w:rsidR="00EB476C" w:rsidRPr="00313E2F" w:rsidRDefault="00EB476C" w:rsidP="00EB476C">
                <w:pPr>
                  <w:pStyle w:val="Ttulo2"/>
                  <w:rPr>
                    <w:color w:val="1A014B"/>
                    <w:lang w:val="pt-BR"/>
                  </w:rPr>
                </w:pPr>
                <w:r>
                  <w:rPr>
                    <w:color w:val="1A014B"/>
                    <w:lang w:val="pt-BR"/>
                  </w:rPr>
                  <w:t>4</w:t>
                </w:r>
                <w:r w:rsidRPr="00313E2F">
                  <w:rPr>
                    <w:color w:val="1A014B"/>
                    <w:lang w:val="pt-BR"/>
                  </w:rPr>
                  <w:t>.</w:t>
                </w:r>
                <w:r>
                  <w:rPr>
                    <w:color w:val="1A014B"/>
                    <w:lang w:val="pt-BR"/>
                  </w:rPr>
                  <w:t>8</w:t>
                </w:r>
                <w:r w:rsidRPr="00313E2F">
                  <w:rPr>
                    <w:color w:val="1A014B"/>
                    <w:lang w:val="pt-BR"/>
                  </w:rPr>
                  <w:t xml:space="preserve"> </w:t>
                </w:r>
                <w:r>
                  <w:rPr>
                    <w:color w:val="1A014B"/>
                    <w:lang w:val="pt-BR"/>
                  </w:rPr>
                  <w:t>REQUISITOS DO PROJETO</w:t>
                </w:r>
              </w:p>
            </w:sdtContent>
          </w:sdt>
          <w:bookmarkEnd w:id="18" w:displacedByCustomXml="prev"/>
          <w:p w14:paraId="0B24EC6E" w14:textId="77777777" w:rsidR="009513AD" w:rsidRPr="009513AD" w:rsidRDefault="009513AD" w:rsidP="009513AD">
            <w:pPr>
              <w:spacing w:before="240" w:after="240"/>
              <w:jc w:val="both"/>
              <w:rPr>
                <w:b w:val="0"/>
                <w:bCs/>
                <w:color w:val="1A014B"/>
                <w:szCs w:val="28"/>
              </w:rPr>
            </w:pPr>
            <w:r w:rsidRPr="009513AD">
              <w:rPr>
                <w:b w:val="0"/>
                <w:bCs/>
                <w:color w:val="1A014B"/>
                <w:szCs w:val="28"/>
              </w:rPr>
              <w:t>Requisitos Funcionais</w:t>
            </w:r>
          </w:p>
          <w:p w14:paraId="228EEF8F" w14:textId="77777777" w:rsidR="009513AD" w:rsidRPr="009513AD" w:rsidRDefault="009513AD" w:rsidP="009513AD">
            <w:pPr>
              <w:pStyle w:val="PargrafodaLista"/>
              <w:numPr>
                <w:ilvl w:val="0"/>
                <w:numId w:val="11"/>
              </w:numPr>
              <w:spacing w:before="240" w:after="240"/>
              <w:jc w:val="both"/>
              <w:rPr>
                <w:b w:val="0"/>
                <w:bCs/>
                <w:color w:val="1A014B"/>
                <w:szCs w:val="28"/>
              </w:rPr>
            </w:pPr>
            <w:r w:rsidRPr="009513AD">
              <w:rPr>
                <w:b w:val="0"/>
                <w:bCs/>
                <w:color w:val="1A014B"/>
                <w:szCs w:val="28"/>
              </w:rPr>
              <w:t>O sistema deve apresentar conteúdos sobre cores, teoria da cor e suas aplicações de forma acessível e organizada.</w:t>
            </w:r>
          </w:p>
          <w:p w14:paraId="6089123F" w14:textId="77777777" w:rsidR="009513AD" w:rsidRPr="009513AD" w:rsidRDefault="009513AD" w:rsidP="009513AD">
            <w:pPr>
              <w:pStyle w:val="PargrafodaLista"/>
              <w:numPr>
                <w:ilvl w:val="0"/>
                <w:numId w:val="11"/>
              </w:numPr>
              <w:spacing w:before="240" w:after="240"/>
              <w:jc w:val="both"/>
              <w:rPr>
                <w:b w:val="0"/>
                <w:bCs/>
                <w:color w:val="1A014B"/>
                <w:szCs w:val="28"/>
              </w:rPr>
            </w:pPr>
            <w:r w:rsidRPr="009513AD">
              <w:rPr>
                <w:b w:val="0"/>
                <w:bCs/>
                <w:color w:val="1A014B"/>
                <w:szCs w:val="28"/>
              </w:rPr>
              <w:t>O sistema deve permitir a navegação entre seções que abordam a trajetória da autora, conceitos teóricos e aplicações práticas das cores.</w:t>
            </w:r>
          </w:p>
          <w:p w14:paraId="058DD7CD" w14:textId="77777777" w:rsidR="009513AD" w:rsidRPr="009513AD" w:rsidRDefault="009513AD" w:rsidP="009513AD">
            <w:pPr>
              <w:pStyle w:val="PargrafodaLista"/>
              <w:numPr>
                <w:ilvl w:val="0"/>
                <w:numId w:val="11"/>
              </w:numPr>
              <w:spacing w:before="240" w:after="240"/>
              <w:jc w:val="both"/>
              <w:rPr>
                <w:b w:val="0"/>
                <w:bCs/>
                <w:color w:val="1A014B"/>
                <w:szCs w:val="28"/>
              </w:rPr>
            </w:pPr>
            <w:r w:rsidRPr="009513AD">
              <w:rPr>
                <w:b w:val="0"/>
                <w:bCs/>
                <w:color w:val="1A014B"/>
                <w:szCs w:val="28"/>
              </w:rPr>
              <w:t>O sistema deve disponibilizar informações sobre acessibilidade visual, incluindo orientações para usuários com daltonismo ou dificuldades de percepção de cores.</w:t>
            </w:r>
          </w:p>
          <w:p w14:paraId="2D9C8FF1" w14:textId="77777777" w:rsidR="009513AD" w:rsidRPr="009513AD" w:rsidRDefault="009513AD" w:rsidP="009513AD">
            <w:pPr>
              <w:pStyle w:val="PargrafodaLista"/>
              <w:numPr>
                <w:ilvl w:val="0"/>
                <w:numId w:val="11"/>
              </w:numPr>
              <w:spacing w:before="240" w:after="240"/>
              <w:jc w:val="both"/>
              <w:rPr>
                <w:b w:val="0"/>
                <w:bCs/>
                <w:color w:val="1A014B"/>
                <w:szCs w:val="28"/>
              </w:rPr>
            </w:pPr>
            <w:r w:rsidRPr="009513AD">
              <w:rPr>
                <w:b w:val="0"/>
                <w:bCs/>
                <w:color w:val="1A014B"/>
                <w:szCs w:val="28"/>
              </w:rPr>
              <w:t>O sistema deve utilizar recursos visuais e interativos para facilitar a compreensão do conteúdo.</w:t>
            </w:r>
          </w:p>
          <w:p w14:paraId="6A4ADA6E" w14:textId="77777777" w:rsidR="009513AD" w:rsidRPr="009513AD" w:rsidRDefault="009513AD" w:rsidP="009513AD">
            <w:pPr>
              <w:pStyle w:val="PargrafodaLista"/>
              <w:numPr>
                <w:ilvl w:val="0"/>
                <w:numId w:val="11"/>
              </w:numPr>
              <w:spacing w:before="240" w:after="240"/>
              <w:jc w:val="both"/>
              <w:rPr>
                <w:b w:val="0"/>
                <w:bCs/>
                <w:color w:val="1A014B"/>
                <w:szCs w:val="28"/>
              </w:rPr>
            </w:pPr>
            <w:r w:rsidRPr="009513AD">
              <w:rPr>
                <w:b w:val="0"/>
                <w:bCs/>
                <w:color w:val="1A014B"/>
                <w:szCs w:val="28"/>
              </w:rPr>
              <w:lastRenderedPageBreak/>
              <w:t>O sistema deve armazenar e organizar os conteúdos (textos, imagens e referências) em uma estrutura de fácil acesso e atualização, podendo utilizar ferramentas como o WebData Wiz.</w:t>
            </w:r>
          </w:p>
          <w:p w14:paraId="54AA8B8C" w14:textId="77777777" w:rsidR="009513AD" w:rsidRPr="009513AD" w:rsidRDefault="009513AD" w:rsidP="009513AD">
            <w:pPr>
              <w:spacing w:before="240" w:after="240"/>
              <w:jc w:val="both"/>
              <w:rPr>
                <w:b w:val="0"/>
                <w:bCs/>
                <w:color w:val="1A014B"/>
                <w:szCs w:val="28"/>
              </w:rPr>
            </w:pPr>
            <w:r w:rsidRPr="009513AD">
              <w:rPr>
                <w:b w:val="0"/>
                <w:bCs/>
                <w:color w:val="1A014B"/>
                <w:szCs w:val="28"/>
              </w:rPr>
              <w:t>Requisitos Não Funcionais</w:t>
            </w:r>
          </w:p>
          <w:p w14:paraId="2DB84EAE" w14:textId="77777777" w:rsidR="009513AD" w:rsidRPr="009513AD" w:rsidRDefault="009513AD" w:rsidP="009513AD">
            <w:pPr>
              <w:pStyle w:val="PargrafodaLista"/>
              <w:numPr>
                <w:ilvl w:val="0"/>
                <w:numId w:val="12"/>
              </w:numPr>
              <w:spacing w:before="240" w:after="240"/>
              <w:jc w:val="both"/>
              <w:rPr>
                <w:b w:val="0"/>
                <w:bCs/>
                <w:color w:val="1A014B"/>
                <w:szCs w:val="28"/>
              </w:rPr>
            </w:pPr>
            <w:r w:rsidRPr="009513AD">
              <w:rPr>
                <w:b w:val="0"/>
                <w:bCs/>
                <w:color w:val="1A014B"/>
                <w:szCs w:val="28"/>
              </w:rPr>
              <w:t>O site deve apresentar boa legibilidade, com uso adequado de contraste entre cores e tipografia.</w:t>
            </w:r>
          </w:p>
          <w:p w14:paraId="12AF345E" w14:textId="77777777" w:rsidR="009513AD" w:rsidRPr="009513AD" w:rsidRDefault="009513AD" w:rsidP="009513AD">
            <w:pPr>
              <w:pStyle w:val="PargrafodaLista"/>
              <w:numPr>
                <w:ilvl w:val="0"/>
                <w:numId w:val="12"/>
              </w:numPr>
              <w:spacing w:before="240" w:after="240"/>
              <w:jc w:val="both"/>
              <w:rPr>
                <w:b w:val="0"/>
                <w:bCs/>
                <w:color w:val="1A014B"/>
                <w:szCs w:val="28"/>
              </w:rPr>
            </w:pPr>
            <w:r w:rsidRPr="009513AD">
              <w:rPr>
                <w:b w:val="0"/>
                <w:bCs/>
                <w:color w:val="1A014B"/>
                <w:szCs w:val="28"/>
              </w:rPr>
              <w:t>O sistema deve garantir acessibilidade visual, permitindo a compreensão do conteúdo por usuários com daltonismo ou baixa percepção de cores.</w:t>
            </w:r>
          </w:p>
          <w:p w14:paraId="6678B4BE" w14:textId="77777777" w:rsidR="009513AD" w:rsidRPr="009513AD" w:rsidRDefault="009513AD" w:rsidP="009513AD">
            <w:pPr>
              <w:pStyle w:val="PargrafodaLista"/>
              <w:numPr>
                <w:ilvl w:val="0"/>
                <w:numId w:val="12"/>
              </w:numPr>
              <w:spacing w:before="240" w:after="240"/>
              <w:jc w:val="both"/>
              <w:rPr>
                <w:b w:val="0"/>
                <w:bCs/>
                <w:color w:val="1A014B"/>
                <w:szCs w:val="28"/>
              </w:rPr>
            </w:pPr>
            <w:r w:rsidRPr="009513AD">
              <w:rPr>
                <w:b w:val="0"/>
                <w:bCs/>
                <w:color w:val="1A014B"/>
                <w:szCs w:val="28"/>
              </w:rPr>
              <w:t>O site deve ser responsivo, funcionando corretamente em diferentes dispositivos (computador, tablet e celular).</w:t>
            </w:r>
          </w:p>
          <w:p w14:paraId="3FBAB883" w14:textId="77777777" w:rsidR="009513AD" w:rsidRDefault="009513AD" w:rsidP="009513AD">
            <w:pPr>
              <w:pStyle w:val="PargrafodaLista"/>
              <w:numPr>
                <w:ilvl w:val="0"/>
                <w:numId w:val="12"/>
              </w:numPr>
              <w:spacing w:before="240" w:after="240"/>
              <w:jc w:val="both"/>
              <w:rPr>
                <w:b w:val="0"/>
                <w:bCs/>
                <w:color w:val="1A014B"/>
                <w:szCs w:val="28"/>
              </w:rPr>
            </w:pPr>
            <w:r w:rsidRPr="009513AD">
              <w:rPr>
                <w:b w:val="0"/>
                <w:bCs/>
                <w:color w:val="1A014B"/>
                <w:szCs w:val="28"/>
              </w:rPr>
              <w:t>O tempo de carregamento das páginas deve ser reduzido, garantindo boa experiência de navegação.</w:t>
            </w:r>
          </w:p>
          <w:p w14:paraId="518A0C3C" w14:textId="0ABB42F4" w:rsidR="002C5E7A" w:rsidRPr="009513AD" w:rsidRDefault="002C5E7A" w:rsidP="009513AD">
            <w:pPr>
              <w:pStyle w:val="PargrafodaLista"/>
              <w:numPr>
                <w:ilvl w:val="0"/>
                <w:numId w:val="12"/>
              </w:numPr>
              <w:spacing w:before="240" w:after="240"/>
              <w:jc w:val="both"/>
              <w:rPr>
                <w:b w:val="0"/>
                <w:bCs/>
                <w:color w:val="1A014B"/>
                <w:szCs w:val="28"/>
              </w:rPr>
            </w:pPr>
            <w:r w:rsidRPr="002C5E7A">
              <w:rPr>
                <w:b w:val="0"/>
                <w:bCs/>
                <w:color w:val="1A014B"/>
                <w:szCs w:val="28"/>
              </w:rPr>
              <w:t>A interface deve manter consistência visual, com identidade estética baseada na teoria das cores e na proposta do projeto.</w:t>
            </w:r>
          </w:p>
          <w:bookmarkStart w:id="19" w:name="_Toc228733294"/>
          <w:p w14:paraId="285CD764" w14:textId="37F74A24" w:rsidR="00EB476C" w:rsidRPr="00313E2F" w:rsidRDefault="006572AA" w:rsidP="009513AD">
            <w:pPr>
              <w:pStyle w:val="Ttulo2"/>
              <w:rPr>
                <w:color w:val="1A014B"/>
                <w:lang w:val="pt-BR"/>
              </w:rPr>
            </w:pPr>
            <w:sdt>
              <w:sdtPr>
                <w:rPr>
                  <w:color w:val="1A014B"/>
                  <w:lang w:val="pt-BR"/>
                </w:rPr>
                <w:id w:val="1430388675"/>
                <w:placeholder>
                  <w:docPart w:val="C8C67830C8CD4FE1941233AB729D52E5"/>
                </w:placeholder>
                <w15:appearance w15:val="hidden"/>
              </w:sdtPr>
              <w:sdtEndPr/>
              <w:sdtContent>
                <w:r w:rsidR="00EB476C">
                  <w:rPr>
                    <w:color w:val="1A014B"/>
                    <w:lang w:val="pt-BR"/>
                  </w:rPr>
                  <w:t>4</w:t>
                </w:r>
                <w:r w:rsidR="00EB476C" w:rsidRPr="00313E2F">
                  <w:rPr>
                    <w:color w:val="1A014B"/>
                    <w:lang w:val="pt-BR"/>
                  </w:rPr>
                  <w:t>.</w:t>
                </w:r>
                <w:r w:rsidR="00EB476C">
                  <w:rPr>
                    <w:color w:val="1A014B"/>
                    <w:lang w:val="pt-BR"/>
                  </w:rPr>
                  <w:t>9</w:t>
                </w:r>
                <w:r w:rsidR="00EB476C" w:rsidRPr="00313E2F">
                  <w:rPr>
                    <w:color w:val="1A014B"/>
                    <w:lang w:val="pt-BR"/>
                  </w:rPr>
                  <w:t xml:space="preserve"> </w:t>
                </w:r>
                <w:r w:rsidR="00EB476C">
                  <w:rPr>
                    <w:color w:val="1A014B"/>
                    <w:lang w:val="pt-BR"/>
                  </w:rPr>
                  <w:t>SITE</w:t>
                </w:r>
              </w:sdtContent>
            </w:sdt>
            <w:bookmarkEnd w:id="19"/>
          </w:p>
          <w:p w14:paraId="569CCC47" w14:textId="1E476871" w:rsidR="0000739A" w:rsidRPr="0000739A" w:rsidRDefault="002E44C4" w:rsidP="00EB476C">
            <w:pPr>
              <w:spacing w:before="240" w:after="240"/>
              <w:jc w:val="both"/>
              <w:rPr>
                <w:b w:val="0"/>
                <w:bCs/>
                <w:color w:val="1A014B"/>
                <w:szCs w:val="28"/>
              </w:rPr>
            </w:pPr>
            <w:r>
              <w:rPr>
                <w:b w:val="0"/>
                <w:bCs/>
                <w:color w:val="1A014B"/>
                <w:szCs w:val="28"/>
              </w:rPr>
              <w:t xml:space="preserve">O site tem como objetivo ser simples de manipular funcionalidade dos conteúdos, com um display intuitivo </w:t>
            </w:r>
            <w:r w:rsidR="0000739A">
              <w:rPr>
                <w:b w:val="0"/>
                <w:bCs/>
                <w:color w:val="1A014B"/>
                <w:szCs w:val="28"/>
              </w:rPr>
              <w:t>e de fácil entendimento também de cada uma da funcionalidade.  Possui um menu, atalhos e telas dinâmicas de fácil manuseio.</w:t>
            </w:r>
          </w:p>
        </w:tc>
      </w:tr>
    </w:tbl>
    <w:p w14:paraId="09DB9CB1" w14:textId="7343B57C" w:rsidR="58DF7EED" w:rsidRDefault="58DF7EED" w:rsidP="58DF7EED">
      <w:pPr>
        <w:spacing w:after="200"/>
        <w:rPr>
          <w:color w:val="1A014B"/>
        </w:rPr>
      </w:pPr>
    </w:p>
    <w:p w14:paraId="5B04C51E" w14:textId="77777777" w:rsidR="00200D0F" w:rsidRDefault="00200D0F" w:rsidP="58DF7EED">
      <w:pPr>
        <w:spacing w:after="200"/>
        <w:rPr>
          <w:color w:val="1A014B"/>
        </w:rPr>
      </w:pPr>
    </w:p>
    <w:p w14:paraId="7E1FA203" w14:textId="77777777" w:rsidR="00200D0F" w:rsidRDefault="00200D0F" w:rsidP="58DF7EED">
      <w:pPr>
        <w:spacing w:after="200"/>
        <w:rPr>
          <w:color w:val="1A014B"/>
        </w:rPr>
      </w:pPr>
    </w:p>
    <w:p w14:paraId="2F65B202" w14:textId="77777777" w:rsidR="00200D0F" w:rsidRPr="00313E2F" w:rsidRDefault="00200D0F" w:rsidP="58DF7EED">
      <w:pPr>
        <w:spacing w:after="200"/>
        <w:rPr>
          <w:color w:val="1A014B"/>
        </w:rPr>
      </w:pPr>
    </w:p>
    <w:p w14:paraId="00D7E570" w14:textId="750ED0D3" w:rsidR="58DF7EED" w:rsidRPr="00313E2F" w:rsidRDefault="58DF7EED" w:rsidP="58DF7EED">
      <w:pPr>
        <w:spacing w:after="200"/>
        <w:rPr>
          <w:color w:val="1A014B"/>
        </w:rPr>
      </w:pPr>
    </w:p>
    <w:p w14:paraId="0CFA742C" w14:textId="0D8A8C71" w:rsidR="0070749F" w:rsidRPr="00313E2F" w:rsidRDefault="0070749F" w:rsidP="0070749F">
      <w:pPr>
        <w:pStyle w:val="Ttulo1"/>
        <w:rPr>
          <w:color w:val="1A014B"/>
          <w:lang w:val="pt-BR" w:bidi="pt-BR"/>
        </w:rPr>
      </w:pPr>
      <w:bookmarkStart w:id="20" w:name="_Toc228733295"/>
      <w:r>
        <w:rPr>
          <w:color w:val="1A014B"/>
          <w:lang w:val="pt-BR" w:bidi="pt-BR"/>
        </w:rPr>
        <w:lastRenderedPageBreak/>
        <w:t>5</w:t>
      </w:r>
      <w:r w:rsidRPr="00313E2F">
        <w:rPr>
          <w:color w:val="1A014B"/>
          <w:lang w:val="pt-BR" w:bidi="pt-BR"/>
        </w:rPr>
        <w:t xml:space="preserve">. </w:t>
      </w:r>
      <w:r>
        <w:rPr>
          <w:color w:val="1A014B"/>
          <w:lang w:val="pt-BR" w:bidi="pt-BR"/>
        </w:rPr>
        <w:t>PREMISSAS</w:t>
      </w:r>
      <w:bookmarkEnd w:id="20"/>
    </w:p>
    <w:tbl>
      <w:tblPr>
        <w:tblW w:w="9999" w:type="dxa"/>
        <w:tblInd w:w="40" w:type="dxa"/>
        <w:tblCellMar>
          <w:left w:w="0" w:type="dxa"/>
          <w:right w:w="0" w:type="dxa"/>
        </w:tblCellMar>
        <w:tblLook w:val="0000" w:firstRow="0" w:lastRow="0" w:firstColumn="0" w:lastColumn="0" w:noHBand="0" w:noVBand="0"/>
      </w:tblPr>
      <w:tblGrid>
        <w:gridCol w:w="9999"/>
      </w:tblGrid>
      <w:tr w:rsidR="0070749F" w:rsidRPr="00313E2F" w14:paraId="2D978780" w14:textId="77777777" w:rsidTr="00A15FD0">
        <w:trPr>
          <w:trHeight w:val="3546"/>
        </w:trPr>
        <w:tc>
          <w:tcPr>
            <w:tcW w:w="9999" w:type="dxa"/>
          </w:tcPr>
          <w:p w14:paraId="30729B4F" w14:textId="77777777" w:rsidR="00222F64" w:rsidRPr="00222F64" w:rsidRDefault="00222F64" w:rsidP="00222F64">
            <w:pPr>
              <w:spacing w:before="240" w:after="240"/>
              <w:jc w:val="both"/>
              <w:rPr>
                <w:b w:val="0"/>
                <w:color w:val="1A014B"/>
                <w:szCs w:val="28"/>
                <w:lang w:val="pt-BR"/>
              </w:rPr>
            </w:pPr>
            <w:r w:rsidRPr="00222F64">
              <w:rPr>
                <w:b w:val="0"/>
                <w:color w:val="1A014B"/>
                <w:szCs w:val="28"/>
                <w:lang w:val="pt-BR"/>
              </w:rPr>
              <w:t>A principal premissa do projeto é a existência de acesso à internet e dispositivos compatíveis (computador, tablet ou smartphone) para viabilizar a navegação e utilização do site. Além disso, considera-se a disponibilidade de recursos básicos de hardware e software necessários para o desenvolvimento e funcionamento da plataforma.</w:t>
            </w:r>
          </w:p>
          <w:p w14:paraId="37BCED2F" w14:textId="77777777" w:rsidR="00222F64" w:rsidRPr="00222F64" w:rsidRDefault="00222F64" w:rsidP="00222F64">
            <w:pPr>
              <w:spacing w:before="240" w:after="240"/>
              <w:jc w:val="both"/>
              <w:rPr>
                <w:b w:val="0"/>
                <w:color w:val="1A014B"/>
                <w:szCs w:val="28"/>
                <w:lang w:val="pt-BR"/>
              </w:rPr>
            </w:pPr>
            <w:r w:rsidRPr="00222F64">
              <w:rPr>
                <w:b w:val="0"/>
                <w:color w:val="1A014B"/>
                <w:szCs w:val="28"/>
                <w:lang w:val="pt-BR"/>
              </w:rPr>
              <w:t>O conteúdo do site é disponibilizado de forma organizada e acessível ao usuário, permitindo a exploração autônoma das informações sobre cores, teoria da cor, acessibilidade visual e trajetória da autora, sem a necessidade de acompanhamento técnico contínuo. Dessa forma, o usuário pode interagir com o conteúdo, compreender os conceitos apresentados e refletir sobre a influência das cores em diferentes contextos.</w:t>
            </w:r>
          </w:p>
          <w:p w14:paraId="65E3E27D" w14:textId="447097DF" w:rsidR="00222F64" w:rsidRPr="00222F64" w:rsidRDefault="00222F64" w:rsidP="00222F64">
            <w:pPr>
              <w:spacing w:before="240" w:after="240"/>
              <w:jc w:val="both"/>
              <w:rPr>
                <w:b w:val="0"/>
                <w:color w:val="1A014B"/>
                <w:szCs w:val="28"/>
                <w:lang w:val="pt-BR"/>
              </w:rPr>
            </w:pPr>
            <w:r>
              <w:rPr>
                <w:b w:val="0"/>
                <w:color w:val="1A014B"/>
                <w:szCs w:val="28"/>
                <w:lang w:val="pt-BR"/>
              </w:rPr>
              <w:t>Por fim,</w:t>
            </w:r>
            <w:r w:rsidRPr="00222F64">
              <w:rPr>
                <w:b w:val="0"/>
                <w:color w:val="1A014B"/>
                <w:szCs w:val="28"/>
                <w:lang w:val="pt-BR"/>
              </w:rPr>
              <w:t>, considera-se que a correta visualização do conteúdo depende do uso adequado de dispositivos e navegadores atualizados, garantindo melhor desempenho, legibilidade e compatibilidade das cores e elementos visuais. Também se pressupõe que o uso do site não será comprometido por configurações inadequadas de tela, brilho ou contraste, que possam interferir na percepção correta das informações apresentadas.</w:t>
            </w:r>
          </w:p>
          <w:p w14:paraId="5DA8BE40" w14:textId="1696C0E4" w:rsidR="0070749F" w:rsidRPr="00D90388" w:rsidRDefault="0070749F" w:rsidP="00A15FD0">
            <w:pPr>
              <w:spacing w:before="240" w:after="240"/>
              <w:jc w:val="both"/>
              <w:rPr>
                <w:b w:val="0"/>
                <w:color w:val="1A014B"/>
                <w:szCs w:val="28"/>
                <w:lang w:val="pt-BR"/>
              </w:rPr>
            </w:pPr>
          </w:p>
        </w:tc>
      </w:tr>
    </w:tbl>
    <w:p w14:paraId="1CFB4B5B" w14:textId="1F6B5EB2" w:rsidR="58DF7EED" w:rsidRPr="00313E2F" w:rsidRDefault="58DF7EED" w:rsidP="58DF7EED">
      <w:pPr>
        <w:spacing w:after="200"/>
        <w:rPr>
          <w:color w:val="1A014B"/>
        </w:rPr>
      </w:pPr>
    </w:p>
    <w:p w14:paraId="2391D2F8" w14:textId="6D84408E" w:rsidR="58DF7EED" w:rsidRPr="00313E2F" w:rsidRDefault="58DF7EED" w:rsidP="58DF7EED">
      <w:pPr>
        <w:spacing w:after="200"/>
        <w:rPr>
          <w:color w:val="1A014B"/>
        </w:rPr>
      </w:pPr>
    </w:p>
    <w:p w14:paraId="583AFD51" w14:textId="77777777" w:rsidR="00313E2F" w:rsidRDefault="00313E2F" w:rsidP="58DF7EED">
      <w:pPr>
        <w:spacing w:after="200"/>
        <w:rPr>
          <w:color w:val="1A014B"/>
        </w:rPr>
      </w:pPr>
    </w:p>
    <w:p w14:paraId="4F339144" w14:textId="77777777" w:rsidR="00F10EAC" w:rsidRDefault="00F10EAC" w:rsidP="58DF7EED">
      <w:pPr>
        <w:spacing w:after="200"/>
        <w:rPr>
          <w:color w:val="1A014B"/>
        </w:rPr>
      </w:pPr>
    </w:p>
    <w:p w14:paraId="3B593B91" w14:textId="77777777" w:rsidR="0070749F" w:rsidRDefault="0070749F" w:rsidP="58DF7EED">
      <w:pPr>
        <w:spacing w:after="200"/>
        <w:rPr>
          <w:color w:val="1A014B"/>
        </w:rPr>
      </w:pPr>
    </w:p>
    <w:p w14:paraId="16B9D6F7" w14:textId="77777777" w:rsidR="0070749F" w:rsidRDefault="0070749F" w:rsidP="58DF7EED">
      <w:pPr>
        <w:spacing w:after="200"/>
        <w:rPr>
          <w:color w:val="1A014B"/>
        </w:rPr>
      </w:pPr>
    </w:p>
    <w:p w14:paraId="6AE40D95" w14:textId="1A9F767F" w:rsidR="00026B8C" w:rsidRPr="00313E2F" w:rsidRDefault="00026B8C" w:rsidP="00026B8C">
      <w:pPr>
        <w:pStyle w:val="Ttulo1"/>
        <w:rPr>
          <w:color w:val="1A014B"/>
          <w:lang w:val="pt-BR" w:bidi="pt-BR"/>
        </w:rPr>
      </w:pPr>
      <w:bookmarkStart w:id="21" w:name="_Toc228733296"/>
      <w:r>
        <w:rPr>
          <w:color w:val="1A014B"/>
          <w:lang w:val="pt-BR" w:bidi="pt-BR"/>
        </w:rPr>
        <w:lastRenderedPageBreak/>
        <w:t>6</w:t>
      </w:r>
      <w:r w:rsidRPr="00313E2F">
        <w:rPr>
          <w:color w:val="1A014B"/>
          <w:lang w:val="pt-BR" w:bidi="pt-BR"/>
        </w:rPr>
        <w:t xml:space="preserve">. </w:t>
      </w:r>
      <w:r>
        <w:rPr>
          <w:color w:val="1A014B"/>
          <w:lang w:val="pt-BR" w:bidi="pt-BR"/>
        </w:rPr>
        <w:t>ERYKA LIMA</w:t>
      </w:r>
      <w:bookmarkEnd w:id="21"/>
    </w:p>
    <w:tbl>
      <w:tblPr>
        <w:tblW w:w="9999" w:type="dxa"/>
        <w:tblInd w:w="40" w:type="dxa"/>
        <w:tblCellMar>
          <w:left w:w="0" w:type="dxa"/>
          <w:right w:w="0" w:type="dxa"/>
        </w:tblCellMar>
        <w:tblLook w:val="0000" w:firstRow="0" w:lastRow="0" w:firstColumn="0" w:lastColumn="0" w:noHBand="0" w:noVBand="0"/>
      </w:tblPr>
      <w:tblGrid>
        <w:gridCol w:w="9999"/>
      </w:tblGrid>
      <w:tr w:rsidR="00026B8C" w:rsidRPr="00313E2F" w14:paraId="28C8A3D9" w14:textId="77777777" w:rsidTr="00A15FD0">
        <w:trPr>
          <w:trHeight w:val="3546"/>
        </w:trPr>
        <w:tc>
          <w:tcPr>
            <w:tcW w:w="9999" w:type="dxa"/>
          </w:tcPr>
          <w:p w14:paraId="49EA0996" w14:textId="77777777" w:rsidR="00026B8C" w:rsidRPr="00D90388" w:rsidRDefault="00026B8C" w:rsidP="00A15FD0">
            <w:pPr>
              <w:spacing w:before="240" w:after="240"/>
              <w:jc w:val="both"/>
              <w:rPr>
                <w:b w:val="0"/>
                <w:color w:val="1A014B"/>
                <w:szCs w:val="28"/>
                <w:lang w:val="pt-BR"/>
              </w:rPr>
            </w:pPr>
            <w:r w:rsidRPr="00313E2F">
              <w:rPr>
                <w:b w:val="0"/>
                <w:color w:val="1A014B"/>
                <w:szCs w:val="28"/>
              </w:rPr>
              <w:t>A implementação deste projeto, baseada n</w:t>
            </w:r>
            <w:r>
              <w:rPr>
                <w:b w:val="0"/>
                <w:color w:val="1A014B"/>
                <w:szCs w:val="28"/>
              </w:rPr>
              <w:t xml:space="preserve">a criação de um site que trará uma experiência única para quem o visitá-lo. </w:t>
            </w:r>
            <w:r w:rsidRPr="00D90388">
              <w:rPr>
                <w:b w:val="0"/>
                <w:color w:val="1A014B"/>
                <w:szCs w:val="28"/>
                <w:lang w:val="pt-BR"/>
              </w:rPr>
              <w:t>As cores estão presentes em diferentes áreas do conhecimento, como Arquitetura, Design, Artes Visuais e Tecnologia, desempenhando um papel essencial na organização de informações, na transmissão de mensagens e na criação de experiências significativas.</w:t>
            </w:r>
          </w:p>
          <w:p w14:paraId="327E8E18" w14:textId="77777777" w:rsidR="00026B8C" w:rsidRPr="00D90388" w:rsidRDefault="00026B8C" w:rsidP="00A15FD0">
            <w:pPr>
              <w:spacing w:before="240" w:after="240"/>
              <w:jc w:val="both"/>
              <w:rPr>
                <w:b w:val="0"/>
                <w:color w:val="1A014B"/>
                <w:szCs w:val="28"/>
                <w:lang w:val="pt-BR"/>
              </w:rPr>
            </w:pPr>
            <w:r w:rsidRPr="00D90388">
              <w:rPr>
                <w:b w:val="0"/>
                <w:color w:val="1A014B"/>
                <w:szCs w:val="28"/>
                <w:lang w:val="pt-BR"/>
              </w:rPr>
              <w:t>Além de sua importância técnica e científica, evidenciada pela Teoria da Cor, as cores também possuem forte influência no campo psicológico e sensorial, sendo capazes de impactar o humor, a criatividade e a produtividade. Dessa forma, compreender seu funcionamento e aplicação torna-se indispensável tanto para a formação acadêmica quanto para a prática profissional.</w:t>
            </w:r>
          </w:p>
          <w:p w14:paraId="3C1DF6F3" w14:textId="77777777" w:rsidR="00026B8C" w:rsidRPr="00D90388" w:rsidRDefault="00026B8C" w:rsidP="00A15FD0">
            <w:pPr>
              <w:spacing w:before="240" w:after="240"/>
              <w:jc w:val="both"/>
              <w:rPr>
                <w:b w:val="0"/>
                <w:color w:val="1A014B"/>
                <w:szCs w:val="28"/>
                <w:lang w:val="pt-BR"/>
              </w:rPr>
            </w:pPr>
            <w:r w:rsidRPr="00D90388">
              <w:rPr>
                <w:b w:val="0"/>
                <w:color w:val="1A014B"/>
                <w:szCs w:val="28"/>
                <w:lang w:val="pt-BR"/>
              </w:rPr>
              <w:t>Este projeto também se justifica por seu caráter pessoal e transformador, ao evidenciar como o estudo e a aplicação das cores podem contribuir para processos de reconstrução, aprendizado e expressão individual. A partir de uma trajetória que envolve arquitetura, tecnologia e experiências pessoais, busca-se demonstrar que as cores vão além da estética, configurando-se como uma linguagem capaz de comunicar sentimentos, valores e significados.</w:t>
            </w:r>
          </w:p>
          <w:p w14:paraId="6497A603" w14:textId="77777777" w:rsidR="00026B8C" w:rsidRPr="00D90388" w:rsidRDefault="00026B8C" w:rsidP="00A15FD0">
            <w:pPr>
              <w:spacing w:before="240" w:after="240"/>
              <w:jc w:val="both"/>
              <w:rPr>
                <w:b w:val="0"/>
                <w:color w:val="1A014B"/>
                <w:szCs w:val="28"/>
                <w:lang w:val="pt-BR"/>
              </w:rPr>
            </w:pPr>
            <w:r w:rsidRPr="00D90388">
              <w:rPr>
                <w:b w:val="0"/>
                <w:color w:val="1A014B"/>
                <w:szCs w:val="28"/>
                <w:lang w:val="pt-BR"/>
              </w:rPr>
              <w:t>Por fim, destaca-se a necessidade de desenvolver uma abordagem didática e acessível sobre o tema, permitindo que outras pessoas possam compreender, aplicar e ressignificar o uso das cores em suas próprias realidades, tanto no âmbito profissional quanto pessoal.</w:t>
            </w:r>
          </w:p>
        </w:tc>
      </w:tr>
    </w:tbl>
    <w:p w14:paraId="34427EBE" w14:textId="77777777" w:rsidR="00026B8C" w:rsidRPr="00313E2F" w:rsidRDefault="00026B8C" w:rsidP="00026B8C">
      <w:pPr>
        <w:spacing w:after="200"/>
        <w:rPr>
          <w:color w:val="1A014B"/>
        </w:rPr>
      </w:pPr>
    </w:p>
    <w:p w14:paraId="760520BA" w14:textId="77777777" w:rsidR="00026B8C" w:rsidRPr="00313E2F" w:rsidRDefault="00026B8C" w:rsidP="00026B8C">
      <w:pPr>
        <w:spacing w:after="200"/>
        <w:rPr>
          <w:color w:val="1A014B"/>
        </w:rPr>
      </w:pPr>
    </w:p>
    <w:p w14:paraId="6ECA4A65" w14:textId="577CA52C" w:rsidR="00F85CB6" w:rsidRPr="00313E2F" w:rsidRDefault="00026B8C" w:rsidP="00F85CB6">
      <w:pPr>
        <w:pStyle w:val="Ttulo1"/>
        <w:rPr>
          <w:color w:val="1A014B"/>
          <w:lang w:val="pt-BR" w:bidi="pt-BR"/>
        </w:rPr>
      </w:pPr>
      <w:bookmarkStart w:id="22" w:name="_Toc228733297"/>
      <w:r>
        <w:rPr>
          <w:color w:val="1A014B"/>
          <w:lang w:val="pt-BR" w:bidi="pt-BR"/>
        </w:rPr>
        <w:lastRenderedPageBreak/>
        <w:t>7</w:t>
      </w:r>
      <w:r w:rsidR="00F85CB6" w:rsidRPr="00313E2F">
        <w:rPr>
          <w:color w:val="1A014B"/>
          <w:lang w:val="pt-BR" w:bidi="pt-BR"/>
        </w:rPr>
        <w:t xml:space="preserve">. </w:t>
      </w:r>
      <w:r w:rsidR="00F85CB6">
        <w:rPr>
          <w:color w:val="1A014B"/>
          <w:lang w:val="pt-BR" w:bidi="pt-BR"/>
        </w:rPr>
        <w:t>CONCLUSÃO</w:t>
      </w:r>
      <w:bookmarkEnd w:id="22"/>
    </w:p>
    <w:tbl>
      <w:tblPr>
        <w:tblW w:w="9999" w:type="dxa"/>
        <w:tblInd w:w="40" w:type="dxa"/>
        <w:tblCellMar>
          <w:left w:w="0" w:type="dxa"/>
          <w:right w:w="0" w:type="dxa"/>
        </w:tblCellMar>
        <w:tblLook w:val="0000" w:firstRow="0" w:lastRow="0" w:firstColumn="0" w:lastColumn="0" w:noHBand="0" w:noVBand="0"/>
      </w:tblPr>
      <w:tblGrid>
        <w:gridCol w:w="9999"/>
      </w:tblGrid>
      <w:tr w:rsidR="00F85CB6" w:rsidRPr="00313E2F" w14:paraId="70D46ADD" w14:textId="77777777" w:rsidTr="00A15FD0">
        <w:trPr>
          <w:trHeight w:val="3546"/>
        </w:trPr>
        <w:tc>
          <w:tcPr>
            <w:tcW w:w="9999" w:type="dxa"/>
          </w:tcPr>
          <w:p w14:paraId="510449CF" w14:textId="77777777" w:rsidR="00951737" w:rsidRPr="00951737" w:rsidRDefault="00951737" w:rsidP="00951737">
            <w:pPr>
              <w:spacing w:before="240" w:after="240"/>
              <w:jc w:val="both"/>
              <w:rPr>
                <w:b w:val="0"/>
                <w:color w:val="1A014B"/>
                <w:szCs w:val="28"/>
                <w:lang w:val="pt-BR"/>
              </w:rPr>
            </w:pPr>
            <w:r w:rsidRPr="00951737">
              <w:rPr>
                <w:b w:val="0"/>
                <w:color w:val="1A014B"/>
                <w:szCs w:val="28"/>
                <w:lang w:val="pt-BR"/>
              </w:rPr>
              <w:t>O presente projeto teve como finalidade o desenvolvimento de um site institucional voltado ao estudo das cores, abordando sua importância na percepção visual, na comunicação e na experiência humana. Ao longo do trabalho, foram explorados conceitos teóricos relacionados à Teoria da Cor, bem como suas aplicações práticas em áreas como Arquitetura, Design e Tecnologia, além de reflexões sobre acessibilidade visual e inclusão.</w:t>
            </w:r>
          </w:p>
          <w:p w14:paraId="2C9062B1" w14:textId="77777777" w:rsidR="00951737" w:rsidRPr="00951737" w:rsidRDefault="00951737" w:rsidP="00951737">
            <w:pPr>
              <w:spacing w:before="240" w:after="240"/>
              <w:jc w:val="both"/>
              <w:rPr>
                <w:b w:val="0"/>
                <w:color w:val="1A014B"/>
                <w:szCs w:val="28"/>
                <w:lang w:val="pt-BR"/>
              </w:rPr>
            </w:pPr>
            <w:r w:rsidRPr="00951737">
              <w:rPr>
                <w:b w:val="0"/>
                <w:color w:val="1A014B"/>
                <w:szCs w:val="28"/>
                <w:lang w:val="pt-BR"/>
              </w:rPr>
              <w:t>A construção da plataforma também permitiu evidenciar como as cores não se limitam apenas ao aspecto estético, mas exercem influência direta na forma como o indivíduo interpreta o mundo ao seu redor. Nesse sentido, o site foi desenvolvido não apenas como um meio informativo, mas também como um espaço de expressão e compartilhamento de experiências pessoais, aproximando teoria e vivência.</w:t>
            </w:r>
          </w:p>
          <w:p w14:paraId="3A26E7A2" w14:textId="77777777" w:rsidR="00951737" w:rsidRPr="00951737" w:rsidRDefault="00951737" w:rsidP="00951737">
            <w:pPr>
              <w:spacing w:before="240" w:after="240"/>
              <w:jc w:val="both"/>
              <w:rPr>
                <w:b w:val="0"/>
                <w:color w:val="1A014B"/>
                <w:szCs w:val="28"/>
                <w:lang w:val="pt-BR"/>
              </w:rPr>
            </w:pPr>
            <w:r w:rsidRPr="00951737">
              <w:rPr>
                <w:b w:val="0"/>
                <w:color w:val="1A014B"/>
                <w:szCs w:val="28"/>
                <w:lang w:val="pt-BR"/>
              </w:rPr>
              <w:t>Destaca-se ainda que este projeto representa um marco importante na trajetória da autora, Eryka Lima, que sempre teve uma forte relação com as cores, embora esta seja a primeira vez em que o tema é abordado de forma estruturada e aprofundada. O site torna-se, portanto, um meio de materializar experiências que antes eram apenas intuitivas e pessoais, transformando-as em conhecimento organizado e acessível.</w:t>
            </w:r>
          </w:p>
          <w:p w14:paraId="019108B3" w14:textId="77777777" w:rsidR="00951737" w:rsidRPr="00951737" w:rsidRDefault="00951737" w:rsidP="00951737">
            <w:pPr>
              <w:spacing w:before="240" w:after="240"/>
              <w:jc w:val="both"/>
              <w:rPr>
                <w:b w:val="0"/>
                <w:color w:val="1A014B"/>
                <w:szCs w:val="28"/>
                <w:lang w:val="pt-BR"/>
              </w:rPr>
            </w:pPr>
            <w:r w:rsidRPr="00951737">
              <w:rPr>
                <w:b w:val="0"/>
                <w:color w:val="1A014B"/>
                <w:szCs w:val="28"/>
                <w:lang w:val="pt-BR"/>
              </w:rPr>
              <w:t>Assim, conclui-se que o projeto cumpre seu papel ao unir conteúdo teórico, prática de desenvolvimento web e narrativa pessoal, reforçando a ideia de que as cores são uma linguagem viva, presente em todas as dimensões da vida. Mais do que um estudo técnico, este trabalho representa um processo de autoconhecimento e expressão, no qual as cores se tornam não apenas objeto de estudo, mas também parte essencial da identidade da autora.</w:t>
            </w:r>
          </w:p>
          <w:p w14:paraId="32DA03E6" w14:textId="6F2DF45B" w:rsidR="00F85CB6" w:rsidRPr="00D90388" w:rsidRDefault="00F85CB6" w:rsidP="00A15FD0">
            <w:pPr>
              <w:spacing w:before="240" w:after="240"/>
              <w:jc w:val="both"/>
              <w:rPr>
                <w:b w:val="0"/>
                <w:color w:val="1A014B"/>
                <w:szCs w:val="28"/>
                <w:lang w:val="pt-BR"/>
              </w:rPr>
            </w:pPr>
          </w:p>
        </w:tc>
      </w:tr>
    </w:tbl>
    <w:p w14:paraId="5E7CA4C7" w14:textId="77777777" w:rsidR="00F85CB6" w:rsidRDefault="00F85CB6" w:rsidP="58DF7EED">
      <w:pPr>
        <w:spacing w:after="200"/>
        <w:rPr>
          <w:color w:val="1A014B"/>
        </w:rPr>
      </w:pPr>
    </w:p>
    <w:p w14:paraId="7CD4C512" w14:textId="77777777" w:rsidR="00F85CB6" w:rsidRDefault="00F85CB6" w:rsidP="58DF7EED">
      <w:pPr>
        <w:spacing w:after="200"/>
        <w:rPr>
          <w:color w:val="1A014B"/>
        </w:rPr>
      </w:pPr>
    </w:p>
    <w:p w14:paraId="5444EA53" w14:textId="77777777" w:rsidR="00F85CB6" w:rsidRDefault="00F85CB6" w:rsidP="58DF7EED">
      <w:pPr>
        <w:spacing w:after="200"/>
        <w:rPr>
          <w:color w:val="1A014B"/>
        </w:rPr>
      </w:pPr>
    </w:p>
    <w:p w14:paraId="1A293C5D" w14:textId="77777777" w:rsidR="003B08C8" w:rsidRDefault="003B08C8" w:rsidP="58DF7EED">
      <w:pPr>
        <w:spacing w:after="200"/>
        <w:rPr>
          <w:color w:val="1A014B"/>
        </w:rPr>
      </w:pPr>
    </w:p>
    <w:p w14:paraId="26B6799E" w14:textId="77777777" w:rsidR="003B08C8" w:rsidRDefault="003B08C8" w:rsidP="58DF7EED">
      <w:pPr>
        <w:spacing w:after="200"/>
        <w:rPr>
          <w:color w:val="1A014B"/>
        </w:rPr>
      </w:pPr>
    </w:p>
    <w:p w14:paraId="4D8870CE" w14:textId="77777777" w:rsidR="00C56405" w:rsidRPr="00313E2F" w:rsidRDefault="00C56405" w:rsidP="00876949">
      <w:pPr>
        <w:spacing w:after="200"/>
        <w:rPr>
          <w:color w:val="1A014B"/>
        </w:rPr>
      </w:pPr>
    </w:p>
    <w:p w14:paraId="32C9CDA6" w14:textId="251B910D" w:rsidR="00401AFD" w:rsidRPr="00FE5A65" w:rsidRDefault="00026B8C" w:rsidP="00FE5A65">
      <w:pPr>
        <w:pStyle w:val="Ttulo1"/>
        <w:rPr>
          <w:color w:val="1A014B"/>
          <w:lang w:val="pt-BR"/>
        </w:rPr>
      </w:pPr>
      <w:bookmarkStart w:id="23" w:name="_Toc228733298"/>
      <w:r>
        <w:rPr>
          <w:color w:val="1A014B"/>
          <w:lang w:val="pt-BR" w:bidi="pt-BR"/>
        </w:rPr>
        <w:t>8</w:t>
      </w:r>
      <w:r w:rsidR="2DEEF737" w:rsidRPr="00313E2F">
        <w:rPr>
          <w:color w:val="1A014B"/>
          <w:lang w:val="pt-BR" w:bidi="pt-BR"/>
        </w:rPr>
        <w:t>. REFERÊNCIAS</w:t>
      </w:r>
      <w:bookmarkEnd w:id="23"/>
    </w:p>
    <w:p w14:paraId="32E50410" w14:textId="77777777" w:rsidR="009C0564" w:rsidRPr="00FE5A65" w:rsidRDefault="009C0564" w:rsidP="00FE5A65">
      <w:pPr>
        <w:spacing w:after="200"/>
        <w:jc w:val="both"/>
        <w:rPr>
          <w:b w:val="0"/>
          <w:bCs/>
          <w:color w:val="1A014B"/>
        </w:rPr>
      </w:pPr>
    </w:p>
    <w:p w14:paraId="66A64363" w14:textId="77777777" w:rsidR="00FE5A65" w:rsidRPr="004B0E58" w:rsidRDefault="00FE5A65" w:rsidP="004B0E58">
      <w:pPr>
        <w:spacing w:after="200"/>
        <w:ind w:left="360"/>
        <w:rPr>
          <w:b w:val="0"/>
          <w:bCs/>
          <w:color w:val="1A014B"/>
        </w:rPr>
      </w:pPr>
      <w:r w:rsidRPr="004B0E58">
        <w:rPr>
          <w:b w:val="0"/>
          <w:bCs/>
          <w:color w:val="1A014B"/>
        </w:rPr>
        <w:t>DIB, André. Brasil cores. Disponível em:</w:t>
      </w:r>
      <w:r w:rsidRPr="004B0E58">
        <w:rPr>
          <w:b w:val="0"/>
          <w:bCs/>
          <w:color w:val="1A014B"/>
        </w:rPr>
        <w:br/>
      </w:r>
      <w:hyperlink r:id="rId15" w:tgtFrame="_new" w:history="1">
        <w:r w:rsidRPr="004B0E58">
          <w:rPr>
            <w:b w:val="0"/>
            <w:bCs/>
            <w:color w:val="1A014B"/>
          </w:rPr>
          <w:t>https://www.andredib.com.br/wp-content/uploads/2024/11/brasilcores3.pdf</w:t>
        </w:r>
      </w:hyperlink>
      <w:r w:rsidRPr="004B0E58">
        <w:rPr>
          <w:b w:val="0"/>
          <w:bCs/>
          <w:color w:val="1A014B"/>
        </w:rPr>
        <w:br/>
        <w:t>Acesso em: 3 maio 2026.</w:t>
      </w:r>
    </w:p>
    <w:p w14:paraId="13742D9F" w14:textId="77777777" w:rsidR="00FE5A65" w:rsidRPr="004B0E58" w:rsidRDefault="00FE5A65" w:rsidP="004B0E58">
      <w:pPr>
        <w:spacing w:after="200"/>
        <w:ind w:left="360"/>
        <w:rPr>
          <w:b w:val="0"/>
          <w:bCs/>
          <w:color w:val="1A014B"/>
        </w:rPr>
      </w:pPr>
      <w:r w:rsidRPr="004B0E58">
        <w:rPr>
          <w:b w:val="0"/>
          <w:bCs/>
          <w:color w:val="1A014B"/>
        </w:rPr>
        <w:t>FREEPIK. Colorful lion portrait. Disponível em:</w:t>
      </w:r>
      <w:r w:rsidRPr="004B0E58">
        <w:rPr>
          <w:b w:val="0"/>
          <w:bCs/>
          <w:color w:val="1A014B"/>
        </w:rPr>
        <w:br/>
      </w:r>
      <w:hyperlink r:id="rId16" w:tgtFrame="_new" w:history="1">
        <w:r w:rsidRPr="004B0E58">
          <w:rPr>
            <w:b w:val="0"/>
            <w:bCs/>
            <w:color w:val="1A014B"/>
          </w:rPr>
          <w:t>https://img.freepik.com/premium-photo/colorful-lion-portrait_214966-4304.jpg</w:t>
        </w:r>
      </w:hyperlink>
      <w:r w:rsidRPr="004B0E58">
        <w:rPr>
          <w:b w:val="0"/>
          <w:bCs/>
          <w:color w:val="1A014B"/>
        </w:rPr>
        <w:br/>
        <w:t>Acesso em: 3 maio 2026.</w:t>
      </w:r>
    </w:p>
    <w:p w14:paraId="6B06DB84" w14:textId="77777777" w:rsidR="00FE5A65" w:rsidRPr="004B0E58" w:rsidRDefault="00FE5A65" w:rsidP="004B0E58">
      <w:pPr>
        <w:spacing w:after="200"/>
        <w:ind w:left="360"/>
        <w:rPr>
          <w:b w:val="0"/>
          <w:bCs/>
          <w:color w:val="1A014B"/>
        </w:rPr>
      </w:pPr>
      <w:r w:rsidRPr="004B0E58">
        <w:rPr>
          <w:b w:val="0"/>
          <w:bCs/>
          <w:color w:val="1A014B"/>
        </w:rPr>
        <w:t>GUERTZENSTEIN, Daniela Susana Segre. [Título do trabalho]. [S.l.]: [s.n.], [ano].</w:t>
      </w:r>
    </w:p>
    <w:p w14:paraId="01203DFC" w14:textId="369825FE" w:rsidR="00FE5A65" w:rsidRPr="004B0E58" w:rsidRDefault="00FE5A65" w:rsidP="004B0E58">
      <w:pPr>
        <w:spacing w:after="200"/>
        <w:ind w:left="360"/>
        <w:rPr>
          <w:b w:val="0"/>
          <w:bCs/>
          <w:color w:val="1A014B"/>
        </w:rPr>
      </w:pPr>
      <w:r w:rsidRPr="004B0E58">
        <w:rPr>
          <w:b w:val="0"/>
          <w:bCs/>
          <w:color w:val="1A014B"/>
        </w:rPr>
        <w:t>AS CORES DO MEU MUNDO. Disponível em:</w:t>
      </w:r>
      <w:r w:rsidRPr="004B0E58">
        <w:rPr>
          <w:b w:val="0"/>
          <w:bCs/>
          <w:color w:val="1A014B"/>
        </w:rPr>
        <w:br/>
      </w:r>
      <w:hyperlink r:id="rId17" w:tgtFrame="_new" w:history="1">
        <w:r w:rsidRPr="004B0E58">
          <w:rPr>
            <w:b w:val="0"/>
            <w:bCs/>
            <w:color w:val="1A014B"/>
          </w:rPr>
          <w:t>https://irp.cdn-website.com/f9858765/files/uploaded/As%20cores%20do%20meu%20mundo.pdf</w:t>
        </w:r>
      </w:hyperlink>
      <w:r w:rsidRPr="004B0E58">
        <w:rPr>
          <w:b w:val="0"/>
          <w:bCs/>
          <w:color w:val="1A014B"/>
        </w:rPr>
        <w:t>. Acesso em: 3 maio 2026.</w:t>
      </w:r>
    </w:p>
    <w:p w14:paraId="4CF696BB" w14:textId="77777777" w:rsidR="00FE5A65" w:rsidRPr="004B0E58" w:rsidRDefault="00FE5A65" w:rsidP="004B0E58">
      <w:pPr>
        <w:spacing w:after="200"/>
        <w:ind w:left="360"/>
        <w:rPr>
          <w:b w:val="0"/>
          <w:bCs/>
          <w:color w:val="1A014B"/>
        </w:rPr>
      </w:pPr>
      <w:r w:rsidRPr="004B0E58">
        <w:rPr>
          <w:b w:val="0"/>
          <w:bCs/>
          <w:color w:val="1A014B"/>
        </w:rPr>
        <w:t>TEORIA DA COR. Disponível em:</w:t>
      </w:r>
      <w:r w:rsidRPr="004B0E58">
        <w:rPr>
          <w:b w:val="0"/>
          <w:bCs/>
          <w:color w:val="1A014B"/>
        </w:rPr>
        <w:br/>
      </w:r>
      <w:hyperlink r:id="rId18" w:tgtFrame="_new" w:history="1">
        <w:r w:rsidRPr="004B0E58">
          <w:rPr>
            <w:b w:val="0"/>
            <w:bCs/>
            <w:color w:val="1A014B"/>
          </w:rPr>
          <w:t>https://repositorio.utfpr.edu.br/jspui/bitstream/1/1582/4/teoriacor.pdf</w:t>
        </w:r>
      </w:hyperlink>
      <w:r w:rsidRPr="004B0E58">
        <w:rPr>
          <w:b w:val="0"/>
          <w:bCs/>
          <w:color w:val="1A014B"/>
        </w:rPr>
        <w:br/>
        <w:t>Acesso em: 3 maio 2026.</w:t>
      </w:r>
    </w:p>
    <w:p w14:paraId="7AB8C60A" w14:textId="59AE6552" w:rsidR="00BB32A6" w:rsidRPr="004B0E58" w:rsidRDefault="00BB32A6" w:rsidP="004B0E58">
      <w:pPr>
        <w:spacing w:after="200"/>
        <w:ind w:left="360"/>
        <w:rPr>
          <w:b w:val="0"/>
          <w:bCs/>
          <w:color w:val="1A014B"/>
        </w:rPr>
      </w:pPr>
      <w:r w:rsidRPr="004B0E58">
        <w:rPr>
          <w:b w:val="0"/>
          <w:bCs/>
          <w:color w:val="1A014B"/>
        </w:rPr>
        <w:t>FUTURA TINTAS. Cores que ajudam a manter o foco e estimulam a produtividade. Disponível em:</w:t>
      </w:r>
      <w:r w:rsidRPr="004B0E58">
        <w:rPr>
          <w:b w:val="0"/>
          <w:bCs/>
          <w:color w:val="1A014B"/>
        </w:rPr>
        <w:br/>
      </w:r>
      <w:hyperlink r:id="rId19" w:tgtFrame="_new" w:history="1">
        <w:r w:rsidRPr="004B0E58">
          <w:rPr>
            <w:b w:val="0"/>
            <w:color w:val="1A014B"/>
          </w:rPr>
          <w:t>https://futuratintas.com.br/cores-estimulam-a-produtividade/</w:t>
        </w:r>
      </w:hyperlink>
      <w:r w:rsidRPr="004B0E58">
        <w:rPr>
          <w:b w:val="0"/>
          <w:bCs/>
          <w:color w:val="1A014B"/>
        </w:rPr>
        <w:br/>
        <w:t>Acesso em: 3 maio 2026.</w:t>
      </w:r>
    </w:p>
    <w:p w14:paraId="579AF96F" w14:textId="7F10953D" w:rsidR="00F05BD3" w:rsidRPr="004B0E58" w:rsidRDefault="00F05BD3" w:rsidP="004B0E58">
      <w:pPr>
        <w:spacing w:after="200"/>
        <w:ind w:left="360"/>
        <w:rPr>
          <w:b w:val="0"/>
          <w:bCs/>
          <w:color w:val="1A014B"/>
        </w:rPr>
      </w:pPr>
      <w:r w:rsidRPr="004B0E58">
        <w:rPr>
          <w:b w:val="0"/>
          <w:bCs/>
          <w:color w:val="1A014B"/>
        </w:rPr>
        <w:t>FOLLOW THE COLOURS. Vermelho: 50 curiosidades interessantíssimas que você não sabia sobre a cor. 24 mar. 2015. Disponível em:</w:t>
      </w:r>
      <w:r w:rsidRPr="004B0E58">
        <w:rPr>
          <w:b w:val="0"/>
          <w:bCs/>
          <w:color w:val="1A014B"/>
        </w:rPr>
        <w:br/>
      </w:r>
      <w:hyperlink r:id="rId20" w:tgtFrame="_new" w:history="1">
        <w:r w:rsidRPr="004B0E58">
          <w:rPr>
            <w:b w:val="0"/>
            <w:color w:val="1A014B"/>
          </w:rPr>
          <w:t>https://followthecolours.com.br/vermelho-50-curiosidades-interessantissimas-que-voce-nao-sabia-sobre-a-cor/</w:t>
        </w:r>
      </w:hyperlink>
      <w:r w:rsidRPr="004B0E58">
        <w:rPr>
          <w:b w:val="0"/>
          <w:bCs/>
          <w:color w:val="1A014B"/>
        </w:rPr>
        <w:br/>
        <w:t>Acesso em: 3 maio 2026.</w:t>
      </w:r>
    </w:p>
    <w:p w14:paraId="7BE9032C" w14:textId="4EA1791F" w:rsidR="00F3142E" w:rsidRPr="004B0E58" w:rsidRDefault="00F3142E" w:rsidP="004B0E58">
      <w:pPr>
        <w:spacing w:after="200"/>
        <w:ind w:left="360"/>
        <w:rPr>
          <w:b w:val="0"/>
          <w:bCs/>
          <w:color w:val="1A014B"/>
        </w:rPr>
      </w:pPr>
      <w:r w:rsidRPr="004B0E58">
        <w:rPr>
          <w:b w:val="0"/>
          <w:bCs/>
          <w:color w:val="1A014B"/>
        </w:rPr>
        <w:t>A COR DE MEDIAÇÃO. https://colegioeducare.wordpress.com/wp-content/uploads/2015/05/teoria-das-cores.pdf</w:t>
      </w:r>
    </w:p>
    <w:p w14:paraId="44C46B36" w14:textId="093B6110" w:rsidR="00F3142E" w:rsidRPr="004B0E58" w:rsidRDefault="00F3142E" w:rsidP="004B0E58">
      <w:pPr>
        <w:tabs>
          <w:tab w:val="center" w:pos="5377"/>
        </w:tabs>
        <w:spacing w:after="200"/>
        <w:ind w:left="1080"/>
        <w:rPr>
          <w:b w:val="0"/>
          <w:bCs/>
          <w:color w:val="1A014B"/>
        </w:rPr>
      </w:pPr>
      <w:r w:rsidRPr="004B0E58">
        <w:rPr>
          <w:b w:val="0"/>
          <w:bCs/>
          <w:color w:val="1A014B"/>
        </w:rPr>
        <w:t>Acesso em: 12 maio 2026.</w:t>
      </w:r>
      <w:r w:rsidR="004B0E58" w:rsidRPr="004B0E58">
        <w:rPr>
          <w:b w:val="0"/>
          <w:bCs/>
          <w:color w:val="1A014B"/>
        </w:rPr>
        <w:tab/>
      </w:r>
    </w:p>
    <w:p w14:paraId="2585A407" w14:textId="77777777" w:rsidR="004B0E58" w:rsidRDefault="004B0E58" w:rsidP="004B0E58">
      <w:pPr>
        <w:pStyle w:val="PargrafodaLista"/>
        <w:tabs>
          <w:tab w:val="center" w:pos="5377"/>
        </w:tabs>
        <w:spacing w:after="200"/>
        <w:rPr>
          <w:b w:val="0"/>
          <w:bCs/>
          <w:color w:val="1A014B"/>
        </w:rPr>
      </w:pPr>
    </w:p>
    <w:p w14:paraId="079C7532" w14:textId="77777777" w:rsidR="004B0E58" w:rsidRPr="004B0E58" w:rsidRDefault="004B0E58" w:rsidP="004B0E58">
      <w:pPr>
        <w:spacing w:after="200"/>
        <w:ind w:left="360"/>
        <w:rPr>
          <w:b w:val="0"/>
          <w:bCs/>
          <w:color w:val="1A014B"/>
        </w:rPr>
      </w:pPr>
      <w:r w:rsidRPr="004B0E58">
        <w:rPr>
          <w:b w:val="0"/>
          <w:bCs/>
          <w:color w:val="1A014B"/>
        </w:rPr>
        <w:t>LINKS</w:t>
      </w:r>
    </w:p>
    <w:p w14:paraId="1848B650" w14:textId="77777777" w:rsidR="004B0E58" w:rsidRDefault="004B0E58" w:rsidP="004B0E58">
      <w:pPr>
        <w:spacing w:after="200"/>
        <w:ind w:left="360"/>
        <w:rPr>
          <w:b w:val="0"/>
          <w:bCs/>
          <w:color w:val="1A014B"/>
        </w:rPr>
      </w:pPr>
      <w:r w:rsidRPr="004B0E58">
        <w:rPr>
          <w:b w:val="0"/>
          <w:bCs/>
          <w:color w:val="1A014B"/>
        </w:rPr>
        <w:t xml:space="preserve">ICON ICONS. Pantone. Disponível em: </w:t>
      </w:r>
      <w:hyperlink r:id="rId21" w:history="1">
        <w:r w:rsidRPr="004B0E58">
          <w:rPr>
            <w:color w:val="1A014B"/>
          </w:rPr>
          <w:t>https://icon-icons.com/icon/pantone/117981?ii_item_modal=1&amp;ii_modal_origin=%2Fsearch%2Ficons%2Fpantone</w:t>
        </w:r>
      </w:hyperlink>
      <w:r w:rsidRPr="004B0E58">
        <w:rPr>
          <w:b w:val="0"/>
          <w:bCs/>
          <w:color w:val="1A014B"/>
        </w:rPr>
        <w:t>. Acesso em: 21 maio 2026.</w:t>
      </w:r>
    </w:p>
    <w:p w14:paraId="777519E2" w14:textId="77777777" w:rsidR="004B0E58" w:rsidRDefault="004B0E58" w:rsidP="004B0E58">
      <w:pPr>
        <w:spacing w:after="200"/>
        <w:ind w:left="360"/>
        <w:rPr>
          <w:b w:val="0"/>
          <w:bCs/>
          <w:color w:val="1A014B"/>
        </w:rPr>
      </w:pPr>
    </w:p>
    <w:p w14:paraId="52344EA4" w14:textId="7FE323AE" w:rsidR="004B0E58" w:rsidRPr="004B0E58" w:rsidRDefault="004B0E58" w:rsidP="004B0E58">
      <w:pPr>
        <w:spacing w:after="200"/>
        <w:ind w:left="360"/>
        <w:rPr>
          <w:b w:val="0"/>
          <w:bCs/>
          <w:color w:val="1A014B"/>
        </w:rPr>
      </w:pPr>
      <w:r>
        <w:rPr>
          <w:b w:val="0"/>
          <w:bCs/>
          <w:color w:val="1A014B"/>
        </w:rPr>
        <w:t>JS + CSS + HTML</w:t>
      </w:r>
    </w:p>
    <w:p w14:paraId="3886E8EA" w14:textId="77777777" w:rsidR="004B0E58" w:rsidRPr="004B0E58" w:rsidRDefault="004B0E58" w:rsidP="004B0E58">
      <w:pPr>
        <w:spacing w:after="200"/>
        <w:ind w:left="360"/>
        <w:rPr>
          <w:b w:val="0"/>
          <w:bCs/>
          <w:color w:val="1A014B"/>
        </w:rPr>
      </w:pPr>
      <w:r w:rsidRPr="004B0E58">
        <w:rPr>
          <w:b w:val="0"/>
          <w:bCs/>
          <w:color w:val="1A014B"/>
        </w:rPr>
        <w:t xml:space="preserve">DEVMEDIA. Criando gráfico de pizza com CSS3. Disponível em: </w:t>
      </w:r>
      <w:hyperlink r:id="rId22" w:history="1">
        <w:r w:rsidRPr="004B0E58">
          <w:rPr>
            <w:color w:val="1A014B"/>
          </w:rPr>
          <w:t>https://www.devmedia.com.br/criando-grafico-de-pizza-com-css3/29061</w:t>
        </w:r>
      </w:hyperlink>
      <w:r w:rsidRPr="004B0E58">
        <w:rPr>
          <w:b w:val="0"/>
          <w:bCs/>
          <w:color w:val="1A014B"/>
        </w:rPr>
        <w:t>. Acesso em: 21 maio 2026.</w:t>
      </w:r>
    </w:p>
    <w:p w14:paraId="2AA22849" w14:textId="77777777" w:rsidR="004B0E58" w:rsidRPr="004B0E58" w:rsidRDefault="004B0E58" w:rsidP="004B0E58">
      <w:pPr>
        <w:spacing w:after="200"/>
        <w:ind w:left="360"/>
        <w:rPr>
          <w:b w:val="0"/>
          <w:bCs/>
          <w:color w:val="1A014B"/>
        </w:rPr>
      </w:pPr>
      <w:r w:rsidRPr="004B0E58">
        <w:rPr>
          <w:b w:val="0"/>
          <w:bCs/>
          <w:color w:val="1A014B"/>
        </w:rPr>
        <w:t xml:space="preserve">YOUTUBE. Criando gráfico com CSS. Disponível em: </w:t>
      </w:r>
      <w:hyperlink r:id="rId23" w:history="1">
        <w:r w:rsidRPr="004B0E58">
          <w:rPr>
            <w:color w:val="1A014B"/>
          </w:rPr>
          <w:t>https://www.youtube.com/watch?v=7b6HW8-67WE</w:t>
        </w:r>
      </w:hyperlink>
      <w:r w:rsidRPr="004B0E58">
        <w:rPr>
          <w:b w:val="0"/>
          <w:bCs/>
          <w:color w:val="1A014B"/>
        </w:rPr>
        <w:t>. Acesso em: 21 maio 2026.</w:t>
      </w:r>
    </w:p>
    <w:p w14:paraId="29F032BE" w14:textId="77777777" w:rsidR="004B0E58" w:rsidRDefault="004B0E58" w:rsidP="004B0E58">
      <w:pPr>
        <w:spacing w:after="200"/>
        <w:ind w:left="360"/>
        <w:rPr>
          <w:b w:val="0"/>
          <w:bCs/>
          <w:color w:val="1A014B"/>
        </w:rPr>
      </w:pPr>
      <w:r w:rsidRPr="004B0E58">
        <w:rPr>
          <w:b w:val="0"/>
          <w:bCs/>
          <w:color w:val="1A014B"/>
        </w:rPr>
        <w:t xml:space="preserve">NOVATO, Douglas Ab. Um quiz app com HTML, CSS e JS. Medium, 2021. Disponível em: </w:t>
      </w:r>
      <w:hyperlink r:id="rId24" w:history="1">
        <w:r w:rsidRPr="004B0E58">
          <w:rPr>
            <w:color w:val="1A014B"/>
          </w:rPr>
          <w:t>https://douglasabnovato.medium.com/um-quiz-app-com-html-css-e-js-72f3f4a1b0e7</w:t>
        </w:r>
      </w:hyperlink>
      <w:r w:rsidRPr="004B0E58">
        <w:rPr>
          <w:b w:val="0"/>
          <w:bCs/>
          <w:color w:val="1A014B"/>
        </w:rPr>
        <w:t>. Acesso em: 21 maio 2026.</w:t>
      </w:r>
    </w:p>
    <w:p w14:paraId="1BD81D25" w14:textId="77777777" w:rsidR="004B0E58" w:rsidRPr="004B0E58" w:rsidRDefault="004B0E58" w:rsidP="004B0E58">
      <w:pPr>
        <w:spacing w:after="200"/>
        <w:ind w:left="360"/>
        <w:rPr>
          <w:color w:val="1A014B"/>
        </w:rPr>
      </w:pPr>
      <w:r w:rsidRPr="004B0E58">
        <w:rPr>
          <w:color w:val="1A014B"/>
        </w:rPr>
        <w:t xml:space="preserve">DEV COMMUNITY. Re-creating a Pantone color deck in CSS. Disponível em: </w:t>
      </w:r>
      <w:hyperlink r:id="rId25" w:history="1">
        <w:r w:rsidRPr="004B0E58">
          <w:rPr>
            <w:color w:val="1A014B"/>
          </w:rPr>
          <w:t>https://dev.to/madsstoumann/re-creating-a-pantone-color-deck-in-css-3108</w:t>
        </w:r>
      </w:hyperlink>
      <w:r w:rsidRPr="004B0E58">
        <w:rPr>
          <w:color w:val="1A014B"/>
        </w:rPr>
        <w:t>. Acesso em: 21 maio 2026.</w:t>
      </w:r>
    </w:p>
    <w:p w14:paraId="4CE2E524" w14:textId="77777777" w:rsidR="004B0E58" w:rsidRPr="004B0E58" w:rsidRDefault="004B0E58" w:rsidP="004B0E58">
      <w:pPr>
        <w:spacing w:after="200"/>
        <w:ind w:left="360"/>
        <w:rPr>
          <w:color w:val="1A014B"/>
        </w:rPr>
      </w:pPr>
      <w:r w:rsidRPr="004B0E58">
        <w:rPr>
          <w:color w:val="1A014B"/>
        </w:rPr>
        <w:t xml:space="preserve">CODEPEN. Projeto de interface em CSS. Disponível em: </w:t>
      </w:r>
      <w:hyperlink r:id="rId26" w:history="1">
        <w:r w:rsidRPr="004B0E58">
          <w:rPr>
            <w:color w:val="1A014B"/>
          </w:rPr>
          <w:t>https://codepen.io/matildarehm/pen/qgWZKV</w:t>
        </w:r>
      </w:hyperlink>
      <w:r w:rsidRPr="004B0E58">
        <w:rPr>
          <w:color w:val="1A014B"/>
        </w:rPr>
        <w:t>. Acesso em: 21 maio 2026.</w:t>
      </w:r>
    </w:p>
    <w:p w14:paraId="377D619B" w14:textId="77777777" w:rsidR="004B0E58" w:rsidRPr="004B0E58" w:rsidRDefault="004B0E58" w:rsidP="004B0E58">
      <w:pPr>
        <w:spacing w:after="200"/>
        <w:ind w:left="360"/>
        <w:rPr>
          <w:color w:val="1A014B"/>
        </w:rPr>
      </w:pPr>
      <w:r w:rsidRPr="004B0E58">
        <w:rPr>
          <w:color w:val="1A014B"/>
        </w:rPr>
        <w:t xml:space="preserve">YOUTUBE. Tutorial de desenvolvimento. Disponível em: </w:t>
      </w:r>
      <w:hyperlink r:id="rId27" w:history="1">
        <w:r w:rsidRPr="004B0E58">
          <w:rPr>
            <w:color w:val="1A014B"/>
          </w:rPr>
          <w:t>https://www.youtube.com/watch?v=gGtHHpimAao</w:t>
        </w:r>
      </w:hyperlink>
      <w:r w:rsidRPr="004B0E58">
        <w:rPr>
          <w:color w:val="1A014B"/>
        </w:rPr>
        <w:t>. Acesso em: 21 maio 2026.</w:t>
      </w:r>
    </w:p>
    <w:p w14:paraId="601654BE" w14:textId="77777777" w:rsidR="004B0E58" w:rsidRPr="004B0E58" w:rsidRDefault="004B0E58" w:rsidP="004B0E58">
      <w:pPr>
        <w:spacing w:after="200"/>
        <w:ind w:left="360"/>
        <w:rPr>
          <w:color w:val="1A014B"/>
        </w:rPr>
      </w:pPr>
      <w:r w:rsidRPr="004B0E58">
        <w:rPr>
          <w:color w:val="1A014B"/>
        </w:rPr>
        <w:t xml:space="preserve">GUERRAIT, Bruno. Passo a passo: criando um cardboard com o JavaScript do puro ao ReactJS. Medium, 2020. Disponível em: </w:t>
      </w:r>
      <w:hyperlink r:id="rId28" w:history="1">
        <w:r w:rsidRPr="004B0E58">
          <w:rPr>
            <w:color w:val="1A014B"/>
          </w:rPr>
          <w:t>https://medium.com/@brunoguerrait/passo-a-passo-criando-um-cardboard-com-o-javascript-do-puro-ao-reactjs-793768339eba</w:t>
        </w:r>
      </w:hyperlink>
      <w:r w:rsidRPr="004B0E58">
        <w:rPr>
          <w:color w:val="1A014B"/>
        </w:rPr>
        <w:t>. Acesso em: 21 maio 2026.</w:t>
      </w:r>
    </w:p>
    <w:p w14:paraId="79FDF0E4" w14:textId="77777777" w:rsidR="004B0E58" w:rsidRDefault="004B0E58" w:rsidP="004B0E58">
      <w:pPr>
        <w:spacing w:after="200"/>
        <w:ind w:left="360"/>
        <w:rPr>
          <w:b w:val="0"/>
          <w:bCs/>
          <w:color w:val="1A014B"/>
        </w:rPr>
      </w:pPr>
    </w:p>
    <w:p w14:paraId="085E507E" w14:textId="77777777" w:rsidR="004B0E58" w:rsidRPr="004B0E58" w:rsidRDefault="004B0E58" w:rsidP="004B0E58">
      <w:pPr>
        <w:spacing w:after="200"/>
        <w:ind w:left="360"/>
        <w:rPr>
          <w:b w:val="0"/>
          <w:bCs/>
          <w:color w:val="1A014B"/>
        </w:rPr>
      </w:pPr>
    </w:p>
    <w:p w14:paraId="7ED75BAA" w14:textId="762252AB" w:rsidR="004B0E58" w:rsidRPr="004B0E58" w:rsidRDefault="004B0E58" w:rsidP="004B0E58">
      <w:pPr>
        <w:spacing w:after="200"/>
        <w:ind w:left="360"/>
        <w:rPr>
          <w:b w:val="0"/>
          <w:bCs/>
          <w:color w:val="1A014B"/>
        </w:rPr>
      </w:pPr>
    </w:p>
    <w:p w14:paraId="26E49540" w14:textId="77777777" w:rsidR="004B0E58" w:rsidRPr="004B0E58" w:rsidRDefault="004B0E58" w:rsidP="004B0E58">
      <w:pPr>
        <w:spacing w:after="200"/>
        <w:ind w:left="360"/>
        <w:rPr>
          <w:b w:val="0"/>
          <w:bCs/>
          <w:color w:val="1A014B"/>
        </w:rPr>
      </w:pPr>
      <w:r w:rsidRPr="004B0E58">
        <w:rPr>
          <w:b w:val="0"/>
          <w:bCs/>
          <w:color w:val="1A014B"/>
        </w:rPr>
        <w:lastRenderedPageBreak/>
        <w:t>CONTEÚDO 01</w:t>
      </w:r>
    </w:p>
    <w:p w14:paraId="2A3E81E8" w14:textId="77777777" w:rsidR="004B0E58" w:rsidRPr="004B0E58" w:rsidRDefault="004B0E58" w:rsidP="004B0E58">
      <w:pPr>
        <w:spacing w:after="200"/>
        <w:ind w:left="360"/>
        <w:rPr>
          <w:b w:val="0"/>
          <w:bCs/>
          <w:color w:val="1A014B"/>
        </w:rPr>
      </w:pPr>
      <w:r w:rsidRPr="004B0E58">
        <w:rPr>
          <w:b w:val="0"/>
          <w:bCs/>
          <w:color w:val="1A014B"/>
        </w:rPr>
        <w:t xml:space="preserve">PNGTREE. Cérebro humano colorido. Disponível em: </w:t>
      </w:r>
      <w:hyperlink r:id="rId29" w:history="1">
        <w:r w:rsidRPr="004B0E58">
          <w:rPr>
            <w:color w:val="1A014B"/>
          </w:rPr>
          <w:t>https://pt.pngtree.com/so/c%C3%A9rebro-humano-colorido</w:t>
        </w:r>
      </w:hyperlink>
      <w:r w:rsidRPr="004B0E58">
        <w:rPr>
          <w:b w:val="0"/>
          <w:bCs/>
          <w:color w:val="1A014B"/>
        </w:rPr>
        <w:t>. Acesso em: 21 maio 2026.</w:t>
      </w:r>
    </w:p>
    <w:p w14:paraId="3B0A69F6" w14:textId="77777777" w:rsidR="004B0E58" w:rsidRPr="004B0E58" w:rsidRDefault="004B0E58" w:rsidP="004B0E58">
      <w:pPr>
        <w:spacing w:after="200"/>
        <w:ind w:left="360"/>
        <w:rPr>
          <w:b w:val="0"/>
          <w:bCs/>
          <w:color w:val="1A014B"/>
        </w:rPr>
      </w:pPr>
      <w:r w:rsidRPr="004B0E58">
        <w:rPr>
          <w:b w:val="0"/>
          <w:bCs/>
          <w:color w:val="1A014B"/>
        </w:rPr>
        <w:t xml:space="preserve">COLOURS LOVERS. As cores falam: aprenda a escutá-las. Disponível em: </w:t>
      </w:r>
      <w:hyperlink r:id="rId30" w:history="1">
        <w:r w:rsidRPr="004B0E58">
          <w:rPr>
            <w:color w:val="1A014B"/>
          </w:rPr>
          <w:t>https://www.coreslovers.com/post/as-cores-falam-aprenda-a-escuta-las</w:t>
        </w:r>
      </w:hyperlink>
      <w:r w:rsidRPr="004B0E58">
        <w:rPr>
          <w:b w:val="0"/>
          <w:bCs/>
          <w:color w:val="1A014B"/>
        </w:rPr>
        <w:t>. Acesso em: 21 maio 2026.</w:t>
      </w:r>
    </w:p>
    <w:p w14:paraId="198FE38D" w14:textId="77777777" w:rsidR="004B0E58" w:rsidRPr="004B0E58" w:rsidRDefault="004B0E58" w:rsidP="004B0E58">
      <w:pPr>
        <w:spacing w:after="200"/>
        <w:ind w:left="360"/>
        <w:rPr>
          <w:b w:val="0"/>
          <w:bCs/>
          <w:color w:val="1A014B"/>
        </w:rPr>
      </w:pPr>
      <w:r w:rsidRPr="004B0E58">
        <w:rPr>
          <w:b w:val="0"/>
          <w:bCs/>
          <w:color w:val="1A014B"/>
        </w:rPr>
        <w:t xml:space="preserve">GLOBO. Paleta de cores. Disponível em: </w:t>
      </w:r>
      <w:hyperlink r:id="rId31" w:history="1">
        <w:r w:rsidRPr="004B0E58">
          <w:rPr>
            <w:color w:val="1A014B"/>
          </w:rPr>
          <w:t>https://s2.glbimg.com/bZLPbT3KhUo3Cdnx6O-D-G8ZFOI=/smart/e.glbimg.com/og/ed/f/original/2018/01/31/paleta_de_cores.jpg</w:t>
        </w:r>
      </w:hyperlink>
      <w:r w:rsidRPr="004B0E58">
        <w:rPr>
          <w:b w:val="0"/>
          <w:bCs/>
          <w:color w:val="1A014B"/>
        </w:rPr>
        <w:t>. Acesso em: 21 maio 2026.</w:t>
      </w:r>
    </w:p>
    <w:p w14:paraId="40196241" w14:textId="72E92AF8" w:rsidR="004B0E58" w:rsidRPr="004B0E58" w:rsidRDefault="004B0E58" w:rsidP="004B0E58">
      <w:pPr>
        <w:spacing w:after="200"/>
        <w:ind w:left="360"/>
        <w:rPr>
          <w:b w:val="0"/>
          <w:bCs/>
          <w:color w:val="1A014B"/>
        </w:rPr>
      </w:pPr>
    </w:p>
    <w:p w14:paraId="28DB1CC6" w14:textId="77777777" w:rsidR="004B0E58" w:rsidRPr="004B0E58" w:rsidRDefault="004B0E58" w:rsidP="004B0E58">
      <w:pPr>
        <w:spacing w:after="200"/>
        <w:ind w:left="360"/>
        <w:rPr>
          <w:b w:val="0"/>
          <w:bCs/>
          <w:color w:val="1A014B"/>
        </w:rPr>
      </w:pPr>
      <w:r w:rsidRPr="004B0E58">
        <w:rPr>
          <w:b w:val="0"/>
          <w:bCs/>
          <w:color w:val="1A014B"/>
        </w:rPr>
        <w:t>CONTEÚDO 02</w:t>
      </w:r>
    </w:p>
    <w:p w14:paraId="78EBA481" w14:textId="77777777" w:rsidR="004B0E58" w:rsidRPr="004B0E58" w:rsidRDefault="004B0E58" w:rsidP="004B0E58">
      <w:pPr>
        <w:spacing w:after="200"/>
        <w:ind w:left="360"/>
        <w:rPr>
          <w:b w:val="0"/>
          <w:bCs/>
          <w:color w:val="1A014B"/>
        </w:rPr>
      </w:pPr>
      <w:r w:rsidRPr="004B0E58">
        <w:rPr>
          <w:b w:val="0"/>
          <w:bCs/>
          <w:color w:val="1A014B"/>
        </w:rPr>
        <w:t xml:space="preserve">WIKIPÉDIA. Johannes Vermeer – The Girl With The Pearl Earring (1665). Disponível em: </w:t>
      </w:r>
      <w:hyperlink r:id="rId32" w:history="1">
        <w:r w:rsidRPr="004B0E58">
          <w:rPr>
            <w:color w:val="1A014B"/>
          </w:rPr>
          <w:t>https://pt.wikipedia.org/wiki/Ficheiro:Johannes_Vermeer_(1632-1675)_-_The_Girl_With_The_Pearl_Earring_(1665).jpg</w:t>
        </w:r>
      </w:hyperlink>
      <w:r w:rsidRPr="004B0E58">
        <w:rPr>
          <w:b w:val="0"/>
          <w:bCs/>
          <w:color w:val="1A014B"/>
        </w:rPr>
        <w:t>. Acesso em: 21 maio 2026.</w:t>
      </w:r>
    </w:p>
    <w:p w14:paraId="0312DB22" w14:textId="77777777" w:rsidR="004B0E58" w:rsidRPr="004B0E58" w:rsidRDefault="004B0E58" w:rsidP="004B0E58">
      <w:pPr>
        <w:spacing w:after="200"/>
        <w:ind w:left="360"/>
        <w:rPr>
          <w:b w:val="0"/>
          <w:bCs/>
          <w:color w:val="1A014B"/>
        </w:rPr>
      </w:pPr>
      <w:r w:rsidRPr="004B0E58">
        <w:rPr>
          <w:b w:val="0"/>
          <w:bCs/>
          <w:color w:val="1A014B"/>
        </w:rPr>
        <w:t xml:space="preserve">WIKIMEDIA COMMONS. Mestre Ataíde – Glorificação de Nossa Senhora. Disponível em: </w:t>
      </w:r>
      <w:hyperlink r:id="rId33" w:history="1">
        <w:r w:rsidRPr="004B0E58">
          <w:rPr>
            <w:color w:val="1A014B"/>
          </w:rPr>
          <w:t>https://commons.wikimedia.org/wiki/File:Mestre_Ata%C3%ADde_-_Glorifica%C3%A7%C3%A3o_de_Nossa_Senhora_-_Igreja_de_S%C3%A3o_Francisco_2.jpg6</w:t>
        </w:r>
      </w:hyperlink>
      <w:r w:rsidRPr="004B0E58">
        <w:rPr>
          <w:b w:val="0"/>
          <w:bCs/>
          <w:color w:val="1A014B"/>
        </w:rPr>
        <w:t>. Acesso em: 21 maio 2026.</w:t>
      </w:r>
    </w:p>
    <w:p w14:paraId="056D5AFB" w14:textId="77777777" w:rsidR="004B0E58" w:rsidRPr="004B0E58" w:rsidRDefault="004B0E58" w:rsidP="004B0E58">
      <w:pPr>
        <w:spacing w:after="200"/>
        <w:ind w:left="360"/>
        <w:rPr>
          <w:b w:val="0"/>
          <w:bCs/>
          <w:color w:val="1A014B"/>
        </w:rPr>
      </w:pPr>
      <w:r w:rsidRPr="004B0E58">
        <w:rPr>
          <w:b w:val="0"/>
          <w:bCs/>
          <w:color w:val="1A014B"/>
        </w:rPr>
        <w:t xml:space="preserve">WALLPAPERS.COM. Pintura famosa da Última Ceia. Disponível em: </w:t>
      </w:r>
      <w:hyperlink r:id="rId34" w:history="1">
        <w:r w:rsidRPr="004B0E58">
          <w:rPr>
            <w:color w:val="1A014B"/>
          </w:rPr>
          <w:t>https://pt.wallpapers.com/papeis-de-parede/pintura-famosa-da-ultima-ceia-s7qc75kudqj01fh2.html</w:t>
        </w:r>
      </w:hyperlink>
      <w:r w:rsidRPr="004B0E58">
        <w:rPr>
          <w:b w:val="0"/>
          <w:bCs/>
          <w:color w:val="1A014B"/>
        </w:rPr>
        <w:t>. Acesso em: 21 maio 2026.</w:t>
      </w:r>
    </w:p>
    <w:p w14:paraId="4F48086E" w14:textId="77777777" w:rsidR="004B0E58" w:rsidRPr="004B0E58" w:rsidRDefault="004B0E58" w:rsidP="004B0E58">
      <w:pPr>
        <w:spacing w:after="200"/>
        <w:ind w:left="360"/>
        <w:rPr>
          <w:b w:val="0"/>
          <w:bCs/>
          <w:color w:val="1A014B"/>
        </w:rPr>
      </w:pPr>
      <w:r w:rsidRPr="004B0E58">
        <w:rPr>
          <w:b w:val="0"/>
          <w:bCs/>
          <w:color w:val="1A014B"/>
        </w:rPr>
        <w:t xml:space="preserve">PINTEREST. Referência artística. Disponível em: </w:t>
      </w:r>
      <w:hyperlink r:id="rId35" w:history="1">
        <w:r w:rsidRPr="004B0E58">
          <w:rPr>
            <w:color w:val="1A014B"/>
          </w:rPr>
          <w:t>https://br.pinterest.com/pin/450008187770678224/</w:t>
        </w:r>
      </w:hyperlink>
      <w:r w:rsidRPr="004B0E58">
        <w:rPr>
          <w:b w:val="0"/>
          <w:bCs/>
          <w:color w:val="1A014B"/>
        </w:rPr>
        <w:t>. Acesso em: 21 maio 2026.</w:t>
      </w:r>
    </w:p>
    <w:p w14:paraId="19784C1B" w14:textId="77777777" w:rsidR="004B0E58" w:rsidRPr="004B0E58" w:rsidRDefault="004B0E58" w:rsidP="004B0E58">
      <w:pPr>
        <w:spacing w:after="200"/>
        <w:ind w:left="360"/>
        <w:rPr>
          <w:b w:val="0"/>
          <w:bCs/>
          <w:color w:val="1A014B"/>
        </w:rPr>
      </w:pPr>
      <w:r w:rsidRPr="004B0E58">
        <w:rPr>
          <w:b w:val="0"/>
          <w:bCs/>
          <w:color w:val="1A014B"/>
        </w:rPr>
        <w:t xml:space="preserve">WIKIPÉDIA. Karl Briullov – The Last Day of Pompeii. Disponível em: </w:t>
      </w:r>
      <w:hyperlink r:id="rId36" w:history="1">
        <w:r w:rsidRPr="004B0E58">
          <w:rPr>
            <w:color w:val="1A014B"/>
          </w:rPr>
          <w:t>https://pt.wikipedia.org/wiki/Ficheiro:Karl_Briullov,_The_Last_Day_of_Pompeii_(1827%E2%80%931833).jpg</w:t>
        </w:r>
      </w:hyperlink>
      <w:r w:rsidRPr="004B0E58">
        <w:rPr>
          <w:b w:val="0"/>
          <w:bCs/>
          <w:color w:val="1A014B"/>
        </w:rPr>
        <w:t>. Acesso em: 21 maio 2026.</w:t>
      </w:r>
    </w:p>
    <w:p w14:paraId="370C5E6F" w14:textId="77777777" w:rsidR="004B0E58" w:rsidRPr="004B0E58" w:rsidRDefault="004B0E58" w:rsidP="004B0E58">
      <w:pPr>
        <w:spacing w:after="200"/>
        <w:ind w:left="360"/>
        <w:rPr>
          <w:b w:val="0"/>
          <w:bCs/>
          <w:color w:val="1A014B"/>
        </w:rPr>
      </w:pPr>
      <w:r w:rsidRPr="004B0E58">
        <w:rPr>
          <w:b w:val="0"/>
          <w:bCs/>
          <w:color w:val="1A014B"/>
        </w:rPr>
        <w:lastRenderedPageBreak/>
        <w:t xml:space="preserve">VÍCIO DA POESIA. O balouço de Fragonard. Disponível em: </w:t>
      </w:r>
      <w:hyperlink r:id="rId37" w:history="1">
        <w:r w:rsidRPr="004B0E58">
          <w:rPr>
            <w:color w:val="1A014B"/>
          </w:rPr>
          <w:t>https://viciodapoesia.com/2013/11/22/o-balouco-de-fragonard-lido-por-jorge-de-sena/</w:t>
        </w:r>
      </w:hyperlink>
      <w:r w:rsidRPr="004B0E58">
        <w:rPr>
          <w:b w:val="0"/>
          <w:bCs/>
          <w:color w:val="1A014B"/>
        </w:rPr>
        <w:t>. Acesso em: 21 maio 2026.</w:t>
      </w:r>
    </w:p>
    <w:p w14:paraId="708F8BC2" w14:textId="77777777" w:rsidR="004B0E58" w:rsidRPr="004B0E58" w:rsidRDefault="004B0E58" w:rsidP="004B0E58">
      <w:pPr>
        <w:spacing w:after="200"/>
        <w:ind w:left="360"/>
        <w:rPr>
          <w:b w:val="0"/>
          <w:bCs/>
          <w:color w:val="1A014B"/>
        </w:rPr>
      </w:pPr>
      <w:r w:rsidRPr="004B0E58">
        <w:rPr>
          <w:b w:val="0"/>
          <w:bCs/>
          <w:color w:val="1A014B"/>
        </w:rPr>
        <w:t xml:space="preserve">WIKIPÉDIA. Jacopo Tintoretto – The Last Supper. Disponível em: </w:t>
      </w:r>
      <w:hyperlink r:id="rId38" w:history="1">
        <w:r w:rsidRPr="004B0E58">
          <w:rPr>
            <w:color w:val="1A014B"/>
          </w:rPr>
          <w:t>https://pt.wikipedia.org/wiki/Ficheiro:Jacopo_Tintoretto_-_The_Last_Supper_-_WGA22649.jpg</w:t>
        </w:r>
      </w:hyperlink>
      <w:r w:rsidRPr="004B0E58">
        <w:rPr>
          <w:b w:val="0"/>
          <w:bCs/>
          <w:color w:val="1A014B"/>
        </w:rPr>
        <w:t>. Acesso em: 21 maio 2026.</w:t>
      </w:r>
    </w:p>
    <w:p w14:paraId="4DF17D99" w14:textId="786FC518" w:rsidR="004B0E58" w:rsidRPr="004B0E58" w:rsidRDefault="004B0E58" w:rsidP="004B0E58">
      <w:pPr>
        <w:spacing w:after="200"/>
        <w:ind w:left="360"/>
        <w:rPr>
          <w:b w:val="0"/>
          <w:bCs/>
          <w:color w:val="1A014B"/>
        </w:rPr>
      </w:pPr>
    </w:p>
    <w:p w14:paraId="446C349E" w14:textId="77777777" w:rsidR="004B0E58" w:rsidRPr="004B0E58" w:rsidRDefault="004B0E58" w:rsidP="004B0E58">
      <w:pPr>
        <w:spacing w:after="200"/>
        <w:ind w:left="360"/>
        <w:rPr>
          <w:b w:val="0"/>
          <w:bCs/>
          <w:color w:val="1A014B"/>
        </w:rPr>
      </w:pPr>
      <w:r w:rsidRPr="004B0E58">
        <w:rPr>
          <w:b w:val="0"/>
          <w:bCs/>
          <w:color w:val="1A014B"/>
        </w:rPr>
        <w:t>CONTEÚDO 03</w:t>
      </w:r>
    </w:p>
    <w:p w14:paraId="062B69AB" w14:textId="77777777" w:rsidR="004B0E58" w:rsidRPr="004B0E58" w:rsidRDefault="004B0E58" w:rsidP="004B0E58">
      <w:pPr>
        <w:spacing w:after="200"/>
        <w:ind w:left="360"/>
        <w:rPr>
          <w:b w:val="0"/>
          <w:bCs/>
          <w:color w:val="1A014B"/>
        </w:rPr>
      </w:pPr>
      <w:r w:rsidRPr="004B0E58">
        <w:rPr>
          <w:b w:val="0"/>
          <w:bCs/>
          <w:color w:val="1A014B"/>
        </w:rPr>
        <w:t xml:space="preserve">PNGTREE. Abstract clean geometric background. Disponível em: </w:t>
      </w:r>
      <w:hyperlink r:id="rId39" w:history="1">
        <w:r w:rsidRPr="004B0E58">
          <w:rPr>
            <w:color w:val="1A014B"/>
          </w:rPr>
          <w:t>https://pt.pngtree.com/freepng/abstract-clean-geometric-background_3755286.html</w:t>
        </w:r>
      </w:hyperlink>
      <w:r w:rsidRPr="004B0E58">
        <w:rPr>
          <w:b w:val="0"/>
          <w:bCs/>
          <w:color w:val="1A014B"/>
        </w:rPr>
        <w:t>. Acesso em: 21 maio 2026.</w:t>
      </w:r>
    </w:p>
    <w:p w14:paraId="4A81778C" w14:textId="77777777" w:rsidR="004B0E58" w:rsidRPr="004B0E58" w:rsidRDefault="004B0E58" w:rsidP="004B0E58">
      <w:pPr>
        <w:spacing w:after="200"/>
        <w:ind w:left="360"/>
        <w:rPr>
          <w:b w:val="0"/>
          <w:bCs/>
          <w:color w:val="1A014B"/>
        </w:rPr>
      </w:pPr>
      <w:r w:rsidRPr="004B0E58">
        <w:rPr>
          <w:b w:val="0"/>
          <w:bCs/>
          <w:color w:val="1A014B"/>
        </w:rPr>
        <w:t xml:space="preserve">FREEPIK. Vetor tatuagem flor lotus pescoço. Disponível em: </w:t>
      </w:r>
      <w:hyperlink r:id="rId40" w:history="1">
        <w:r w:rsidRPr="004B0E58">
          <w:rPr>
            <w:color w:val="1A014B"/>
          </w:rPr>
          <w:t>https://br.freepik.com/vetores/tatuagem-flor-lotus-pesco%C3%A7o</w:t>
        </w:r>
      </w:hyperlink>
      <w:r w:rsidRPr="004B0E58">
        <w:rPr>
          <w:b w:val="0"/>
          <w:bCs/>
          <w:color w:val="1A014B"/>
        </w:rPr>
        <w:t>. Acesso em: 21 maio 2026.</w:t>
      </w:r>
    </w:p>
    <w:p w14:paraId="63D41910" w14:textId="77777777" w:rsidR="004B0E58" w:rsidRPr="004B0E58" w:rsidRDefault="004B0E58" w:rsidP="004B0E58">
      <w:pPr>
        <w:spacing w:after="200"/>
        <w:ind w:left="360"/>
        <w:rPr>
          <w:b w:val="0"/>
          <w:bCs/>
          <w:color w:val="1A014B"/>
        </w:rPr>
      </w:pPr>
      <w:r w:rsidRPr="004B0E58">
        <w:rPr>
          <w:b w:val="0"/>
          <w:bCs/>
          <w:color w:val="1A014B"/>
        </w:rPr>
        <w:t xml:space="preserve">COLOURS LOVERS. As cores falam: aprenda a escutá-las. Disponível em: </w:t>
      </w:r>
      <w:hyperlink r:id="rId41" w:history="1">
        <w:r w:rsidRPr="004B0E58">
          <w:rPr>
            <w:color w:val="1A014B"/>
          </w:rPr>
          <w:t>https://www.coreslovers.com/post/as-cores-falam-aprenda-a-escuta-las</w:t>
        </w:r>
      </w:hyperlink>
      <w:r w:rsidRPr="004B0E58">
        <w:rPr>
          <w:b w:val="0"/>
          <w:bCs/>
          <w:color w:val="1A014B"/>
        </w:rPr>
        <w:t>. Acesso em: 21 maio 2026.</w:t>
      </w:r>
    </w:p>
    <w:p w14:paraId="5AD26788" w14:textId="54EBE2FC" w:rsidR="004B0E58" w:rsidRPr="004B0E58" w:rsidRDefault="004B0E58" w:rsidP="004B0E58">
      <w:pPr>
        <w:spacing w:after="200"/>
        <w:ind w:left="360"/>
        <w:rPr>
          <w:b w:val="0"/>
          <w:bCs/>
          <w:color w:val="1A014B"/>
        </w:rPr>
      </w:pPr>
    </w:p>
    <w:p w14:paraId="54DABBC0" w14:textId="77777777" w:rsidR="004B0E58" w:rsidRPr="004B0E58" w:rsidRDefault="004B0E58" w:rsidP="004B0E58">
      <w:pPr>
        <w:spacing w:after="200"/>
        <w:ind w:left="360"/>
        <w:rPr>
          <w:b w:val="0"/>
          <w:bCs/>
          <w:color w:val="1A014B"/>
        </w:rPr>
      </w:pPr>
      <w:r w:rsidRPr="004B0E58">
        <w:rPr>
          <w:b w:val="0"/>
          <w:bCs/>
          <w:color w:val="1A014B"/>
        </w:rPr>
        <w:t>CONTEÚDO 04</w:t>
      </w:r>
    </w:p>
    <w:p w14:paraId="66618B71" w14:textId="77777777" w:rsidR="004B0E58" w:rsidRPr="004B0E58" w:rsidRDefault="004B0E58" w:rsidP="004B0E58">
      <w:pPr>
        <w:spacing w:after="200"/>
        <w:ind w:left="360"/>
        <w:rPr>
          <w:b w:val="0"/>
          <w:bCs/>
          <w:color w:val="1A014B"/>
        </w:rPr>
      </w:pPr>
      <w:r w:rsidRPr="004B0E58">
        <w:rPr>
          <w:b w:val="0"/>
          <w:bCs/>
          <w:color w:val="1A014B"/>
        </w:rPr>
        <w:t xml:space="preserve">FREEPIK. Vetor tatuagem flor lotus pescoço. Disponível em: </w:t>
      </w:r>
      <w:hyperlink r:id="rId42" w:history="1">
        <w:r w:rsidRPr="004B0E58">
          <w:rPr>
            <w:color w:val="1A014B"/>
          </w:rPr>
          <w:t>https://br.freepik.com/vetores/tatuagem-flor-lotus-pesco%C3%A7o</w:t>
        </w:r>
      </w:hyperlink>
      <w:r w:rsidRPr="004B0E58">
        <w:rPr>
          <w:b w:val="0"/>
          <w:bCs/>
          <w:color w:val="1A014B"/>
        </w:rPr>
        <w:t>. Acesso em: 21 maio 2026.</w:t>
      </w:r>
    </w:p>
    <w:p w14:paraId="472F4DF5" w14:textId="77777777" w:rsidR="004B0E58" w:rsidRPr="004B0E58" w:rsidRDefault="004B0E58" w:rsidP="004B0E58">
      <w:pPr>
        <w:spacing w:after="200"/>
        <w:ind w:left="360"/>
        <w:rPr>
          <w:b w:val="0"/>
          <w:bCs/>
          <w:color w:val="1A014B"/>
        </w:rPr>
      </w:pPr>
      <w:r w:rsidRPr="004B0E58">
        <w:rPr>
          <w:b w:val="0"/>
          <w:bCs/>
          <w:color w:val="1A014B"/>
        </w:rPr>
        <w:t xml:space="preserve">COLOURS LOVERS. As cores falam: aprenda a escutá-las. Disponível em: </w:t>
      </w:r>
      <w:hyperlink r:id="rId43" w:history="1">
        <w:r w:rsidRPr="004B0E58">
          <w:rPr>
            <w:color w:val="1A014B"/>
          </w:rPr>
          <w:t>https://www.coreslovers.com/post/as-cores-falam-aprenda-a-escuta-las</w:t>
        </w:r>
      </w:hyperlink>
      <w:r w:rsidRPr="004B0E58">
        <w:rPr>
          <w:b w:val="0"/>
          <w:bCs/>
          <w:color w:val="1A014B"/>
        </w:rPr>
        <w:t>. Acesso em: 21 maio 2026.</w:t>
      </w:r>
    </w:p>
    <w:p w14:paraId="7CCE9D05" w14:textId="77777777" w:rsidR="004B0E58" w:rsidRPr="004B0E58" w:rsidRDefault="004B0E58" w:rsidP="004B0E58">
      <w:pPr>
        <w:spacing w:after="200"/>
        <w:ind w:left="360"/>
        <w:rPr>
          <w:b w:val="0"/>
          <w:bCs/>
          <w:color w:val="1A014B"/>
        </w:rPr>
      </w:pPr>
      <w:r w:rsidRPr="004B0E58">
        <w:rPr>
          <w:b w:val="0"/>
          <w:bCs/>
          <w:color w:val="1A014B"/>
        </w:rPr>
        <w:t xml:space="preserve">PNGTREE. Cérebro humano colorido. Disponível em: </w:t>
      </w:r>
      <w:hyperlink r:id="rId44" w:history="1">
        <w:r w:rsidRPr="004B0E58">
          <w:rPr>
            <w:color w:val="1A014B"/>
          </w:rPr>
          <w:t>https://pt.pngtree.com/so/c%C3%A9rebro-humano-colorido</w:t>
        </w:r>
      </w:hyperlink>
      <w:r w:rsidRPr="004B0E58">
        <w:rPr>
          <w:b w:val="0"/>
          <w:bCs/>
          <w:color w:val="1A014B"/>
        </w:rPr>
        <w:t>. Acesso em: 21 maio 2026.</w:t>
      </w:r>
    </w:p>
    <w:p w14:paraId="1D6AD409" w14:textId="11B48200" w:rsidR="004B0E58" w:rsidRPr="004B0E58" w:rsidRDefault="004B0E58" w:rsidP="004B0E58">
      <w:pPr>
        <w:spacing w:after="200"/>
        <w:ind w:left="360"/>
        <w:rPr>
          <w:b w:val="0"/>
          <w:bCs/>
          <w:color w:val="1A014B"/>
        </w:rPr>
      </w:pPr>
    </w:p>
    <w:p w14:paraId="265523A1" w14:textId="77777777" w:rsidR="004B0E58" w:rsidRPr="004B0E58" w:rsidRDefault="004B0E58" w:rsidP="004B0E58">
      <w:pPr>
        <w:spacing w:after="200"/>
        <w:ind w:left="360"/>
        <w:rPr>
          <w:b w:val="0"/>
          <w:bCs/>
          <w:color w:val="1A014B"/>
        </w:rPr>
      </w:pPr>
      <w:r w:rsidRPr="004B0E58">
        <w:rPr>
          <w:b w:val="0"/>
          <w:bCs/>
          <w:color w:val="1A014B"/>
        </w:rPr>
        <w:lastRenderedPageBreak/>
        <w:t>CONTEÚDO 05</w:t>
      </w:r>
    </w:p>
    <w:p w14:paraId="2B44A078" w14:textId="77777777" w:rsidR="004B0E58" w:rsidRPr="004B0E58" w:rsidRDefault="004B0E58" w:rsidP="004B0E58">
      <w:pPr>
        <w:spacing w:after="200"/>
        <w:ind w:left="360"/>
        <w:rPr>
          <w:b w:val="0"/>
          <w:bCs/>
          <w:color w:val="1A014B"/>
        </w:rPr>
      </w:pPr>
      <w:r w:rsidRPr="004B0E58">
        <w:rPr>
          <w:b w:val="0"/>
          <w:bCs/>
          <w:color w:val="1A014B"/>
        </w:rPr>
        <w:t xml:space="preserve">R7. Cores quentes. Disponível em: </w:t>
      </w:r>
      <w:hyperlink r:id="rId45" w:history="1">
        <w:r w:rsidRPr="004B0E58">
          <w:rPr>
            <w:color w:val="1A014B"/>
          </w:rPr>
          <w:t>https://conhecimentocientifico.r7.com/cores-quentes/</w:t>
        </w:r>
      </w:hyperlink>
      <w:r w:rsidRPr="004B0E58">
        <w:rPr>
          <w:b w:val="0"/>
          <w:bCs/>
          <w:color w:val="1A014B"/>
        </w:rPr>
        <w:t>. Acesso em: 21 maio 2026.</w:t>
      </w:r>
    </w:p>
    <w:p w14:paraId="02CCF24A" w14:textId="77777777" w:rsidR="004B0E58" w:rsidRPr="004B0E58" w:rsidRDefault="004B0E58" w:rsidP="004B0E58">
      <w:pPr>
        <w:spacing w:after="200"/>
        <w:ind w:left="360"/>
        <w:rPr>
          <w:b w:val="0"/>
          <w:bCs/>
          <w:color w:val="1A014B"/>
        </w:rPr>
      </w:pPr>
      <w:r w:rsidRPr="004B0E58">
        <w:rPr>
          <w:b w:val="0"/>
          <w:bCs/>
          <w:color w:val="1A014B"/>
        </w:rPr>
        <w:t xml:space="preserve">SIGNIFICADOS. Cores quentes e frias. Disponível em: </w:t>
      </w:r>
      <w:hyperlink r:id="rId46" w:history="1">
        <w:r w:rsidRPr="004B0E58">
          <w:rPr>
            <w:color w:val="1A014B"/>
          </w:rPr>
          <w:t>https://www.significados.com.br/cores-quentes-e-frias/</w:t>
        </w:r>
      </w:hyperlink>
      <w:r w:rsidRPr="004B0E58">
        <w:rPr>
          <w:b w:val="0"/>
          <w:bCs/>
          <w:color w:val="1A014B"/>
        </w:rPr>
        <w:t>. Acesso em: 21 maio 2026.</w:t>
      </w:r>
    </w:p>
    <w:p w14:paraId="0B77BA6E" w14:textId="77777777" w:rsidR="004B0E58" w:rsidRPr="004B0E58" w:rsidRDefault="004B0E58" w:rsidP="004B0E58">
      <w:pPr>
        <w:spacing w:after="200"/>
        <w:ind w:left="360"/>
        <w:rPr>
          <w:b w:val="0"/>
          <w:bCs/>
          <w:color w:val="1A014B"/>
        </w:rPr>
      </w:pPr>
      <w:r w:rsidRPr="004B0E58">
        <w:rPr>
          <w:b w:val="0"/>
          <w:bCs/>
          <w:color w:val="1A014B"/>
        </w:rPr>
        <w:t xml:space="preserve">COLOURS LOVERS. As cores falam: aprenda a escutá-las. Disponível em: </w:t>
      </w:r>
      <w:hyperlink r:id="rId47" w:history="1">
        <w:r w:rsidRPr="004B0E58">
          <w:rPr>
            <w:color w:val="1A014B"/>
          </w:rPr>
          <w:t>https://www.coreslovers.com/post/as-cores-falam-aprenda-a-escuta-las</w:t>
        </w:r>
      </w:hyperlink>
      <w:r w:rsidRPr="004B0E58">
        <w:rPr>
          <w:b w:val="0"/>
          <w:bCs/>
          <w:color w:val="1A014B"/>
        </w:rPr>
        <w:t>. Acesso em: 21 maio 2026.</w:t>
      </w:r>
    </w:p>
    <w:p w14:paraId="0B37D4A0" w14:textId="4BB24958" w:rsidR="004B0E58" w:rsidRPr="004B0E58" w:rsidRDefault="004B0E58" w:rsidP="004B0E58">
      <w:pPr>
        <w:spacing w:after="200"/>
        <w:ind w:left="360"/>
        <w:rPr>
          <w:b w:val="0"/>
          <w:bCs/>
          <w:color w:val="1A014B"/>
        </w:rPr>
      </w:pPr>
    </w:p>
    <w:p w14:paraId="77E4AD3E" w14:textId="77777777" w:rsidR="004B0E58" w:rsidRPr="004B0E58" w:rsidRDefault="004B0E58" w:rsidP="004B0E58">
      <w:pPr>
        <w:spacing w:after="200"/>
        <w:ind w:left="360"/>
        <w:rPr>
          <w:b w:val="0"/>
          <w:bCs/>
          <w:color w:val="1A014B"/>
        </w:rPr>
      </w:pPr>
      <w:r w:rsidRPr="004B0E58">
        <w:rPr>
          <w:b w:val="0"/>
          <w:bCs/>
          <w:color w:val="1A014B"/>
        </w:rPr>
        <w:t>CONTEÚDO 06</w:t>
      </w:r>
    </w:p>
    <w:p w14:paraId="1AD71E23" w14:textId="77777777" w:rsidR="004B0E58" w:rsidRPr="004B0E58" w:rsidRDefault="004B0E58" w:rsidP="004B0E58">
      <w:pPr>
        <w:spacing w:after="200"/>
        <w:ind w:left="360"/>
        <w:rPr>
          <w:b w:val="0"/>
          <w:bCs/>
          <w:color w:val="1A014B"/>
        </w:rPr>
      </w:pPr>
      <w:r w:rsidRPr="004B0E58">
        <w:rPr>
          <w:b w:val="0"/>
          <w:bCs/>
          <w:color w:val="1A014B"/>
        </w:rPr>
        <w:t xml:space="preserve">FREEPIK. Vetor paleta de cores praiana. Disponível em: </w:t>
      </w:r>
      <w:hyperlink r:id="rId48" w:history="1">
        <w:r w:rsidRPr="004B0E58">
          <w:rPr>
            <w:color w:val="1A014B"/>
          </w:rPr>
          <w:t>https://br.freepik.com/vetores/paleta-cores-praiana</w:t>
        </w:r>
      </w:hyperlink>
      <w:r w:rsidRPr="004B0E58">
        <w:rPr>
          <w:b w:val="0"/>
          <w:bCs/>
          <w:color w:val="1A014B"/>
        </w:rPr>
        <w:t>. Acesso em: 21 maio 2026.</w:t>
      </w:r>
    </w:p>
    <w:p w14:paraId="49ABE5FA" w14:textId="77777777" w:rsidR="004B0E58" w:rsidRPr="004B0E58" w:rsidRDefault="004B0E58" w:rsidP="004B0E58">
      <w:pPr>
        <w:spacing w:after="200"/>
        <w:ind w:left="360"/>
        <w:rPr>
          <w:b w:val="0"/>
          <w:bCs/>
          <w:color w:val="1A014B"/>
        </w:rPr>
      </w:pPr>
      <w:r w:rsidRPr="004B0E58">
        <w:rPr>
          <w:b w:val="0"/>
          <w:bCs/>
          <w:color w:val="1A014B"/>
        </w:rPr>
        <w:t xml:space="preserve">COLOURS LOVERS. As cores falam: aprenda a escutá-las. Disponível em: </w:t>
      </w:r>
      <w:hyperlink r:id="rId49" w:history="1">
        <w:r w:rsidRPr="004B0E58">
          <w:rPr>
            <w:color w:val="1A014B"/>
          </w:rPr>
          <w:t>https://www.coreslovers.com/post/as-cores-falam-aprenda-a-escuta-las</w:t>
        </w:r>
      </w:hyperlink>
      <w:r w:rsidRPr="004B0E58">
        <w:rPr>
          <w:b w:val="0"/>
          <w:bCs/>
          <w:color w:val="1A014B"/>
        </w:rPr>
        <w:t>. Acesso em: 21 maio 2026.</w:t>
      </w:r>
    </w:p>
    <w:p w14:paraId="62A289AD" w14:textId="2ECEB995" w:rsidR="004B0E58" w:rsidRPr="004B0E58" w:rsidRDefault="004B0E58" w:rsidP="004B0E58">
      <w:pPr>
        <w:spacing w:after="200"/>
        <w:ind w:left="360"/>
        <w:rPr>
          <w:b w:val="0"/>
          <w:bCs/>
          <w:color w:val="1A014B"/>
        </w:rPr>
      </w:pPr>
    </w:p>
    <w:p w14:paraId="1088943B" w14:textId="77777777" w:rsidR="004B0E58" w:rsidRPr="004B0E58" w:rsidRDefault="004B0E58" w:rsidP="004B0E58">
      <w:pPr>
        <w:spacing w:after="200"/>
        <w:ind w:left="360"/>
        <w:rPr>
          <w:b w:val="0"/>
          <w:bCs/>
          <w:color w:val="1A014B"/>
        </w:rPr>
      </w:pPr>
      <w:r w:rsidRPr="004B0E58">
        <w:rPr>
          <w:b w:val="0"/>
          <w:bCs/>
          <w:color w:val="1A014B"/>
        </w:rPr>
        <w:t>CONTEÚDO 07</w:t>
      </w:r>
    </w:p>
    <w:p w14:paraId="62AB61DD" w14:textId="77777777" w:rsidR="004B0E58" w:rsidRPr="004B0E58" w:rsidRDefault="004B0E58" w:rsidP="004B0E58">
      <w:pPr>
        <w:spacing w:after="200"/>
        <w:ind w:left="360"/>
        <w:rPr>
          <w:b w:val="0"/>
          <w:bCs/>
          <w:color w:val="1A014B"/>
        </w:rPr>
      </w:pPr>
      <w:r w:rsidRPr="004B0E58">
        <w:rPr>
          <w:b w:val="0"/>
          <w:bCs/>
          <w:color w:val="1A014B"/>
        </w:rPr>
        <w:t xml:space="preserve">FREEPIK. Vetor paleta de cores praiana. Disponível em: </w:t>
      </w:r>
      <w:hyperlink r:id="rId50" w:history="1">
        <w:r w:rsidRPr="004B0E58">
          <w:rPr>
            <w:color w:val="1A014B"/>
          </w:rPr>
          <w:t>https://br.freepik.com/vetores/paleta-cores-praiana</w:t>
        </w:r>
      </w:hyperlink>
      <w:r w:rsidRPr="004B0E58">
        <w:rPr>
          <w:b w:val="0"/>
          <w:bCs/>
          <w:color w:val="1A014B"/>
        </w:rPr>
        <w:t>. Acesso em: 21 maio 2026.</w:t>
      </w:r>
    </w:p>
    <w:p w14:paraId="63D65198" w14:textId="77777777" w:rsidR="004B0E58" w:rsidRPr="004B0E58" w:rsidRDefault="004B0E58" w:rsidP="004B0E58">
      <w:pPr>
        <w:spacing w:after="200"/>
        <w:ind w:left="360"/>
        <w:rPr>
          <w:b w:val="0"/>
          <w:bCs/>
          <w:color w:val="1A014B"/>
        </w:rPr>
      </w:pPr>
      <w:r w:rsidRPr="004B0E58">
        <w:rPr>
          <w:b w:val="0"/>
          <w:bCs/>
          <w:color w:val="1A014B"/>
        </w:rPr>
        <w:t xml:space="preserve">ZILLI CONSTRUTORA. Cores e ambientes: como ornar. Disponível em: </w:t>
      </w:r>
      <w:hyperlink r:id="rId51" w:history="1">
        <w:r w:rsidRPr="004B0E58">
          <w:rPr>
            <w:color w:val="1A014B"/>
          </w:rPr>
          <w:t>https://zilliconstrutora.com.br/blog/cores-e-ambientes-como-ornar/</w:t>
        </w:r>
      </w:hyperlink>
      <w:r w:rsidRPr="004B0E58">
        <w:rPr>
          <w:b w:val="0"/>
          <w:bCs/>
          <w:color w:val="1A014B"/>
        </w:rPr>
        <w:t>. Acesso em: 21 maio 2026.</w:t>
      </w:r>
    </w:p>
    <w:p w14:paraId="30052D28" w14:textId="77777777" w:rsidR="004B0E58" w:rsidRPr="004B0E58" w:rsidRDefault="004B0E58" w:rsidP="004B0E58">
      <w:pPr>
        <w:spacing w:after="200"/>
        <w:ind w:left="360"/>
        <w:rPr>
          <w:b w:val="0"/>
          <w:bCs/>
          <w:color w:val="1A014B"/>
        </w:rPr>
      </w:pPr>
      <w:r w:rsidRPr="004B0E58">
        <w:rPr>
          <w:b w:val="0"/>
          <w:bCs/>
          <w:color w:val="1A014B"/>
        </w:rPr>
        <w:t xml:space="preserve">ARCHDAILY BRASIL. Escola em Alto de Pinheiros – Base Urbana + Pessoa Arquitetos. Disponível em: </w:t>
      </w:r>
      <w:hyperlink r:id="rId52" w:history="1">
        <w:r w:rsidRPr="004B0E58">
          <w:rPr>
            <w:color w:val="1A014B"/>
          </w:rPr>
          <w:t>https://www.archdaily.com.br/br/797184/escola-em-alto-de-pinheiros-base-urbana-plus-pessoa-arquitetos/57edcc94e58ece3d82000062-school-in-alto-de-pinheiros-base-urbana-plus-pessoa-arquitetos-photo</w:t>
        </w:r>
      </w:hyperlink>
      <w:r w:rsidRPr="004B0E58">
        <w:rPr>
          <w:b w:val="0"/>
          <w:bCs/>
          <w:color w:val="1A014B"/>
        </w:rPr>
        <w:t>. Acesso em: 21 maio 2026.</w:t>
      </w:r>
    </w:p>
    <w:p w14:paraId="51A21173" w14:textId="77777777" w:rsidR="004B0E58" w:rsidRPr="004B0E58" w:rsidRDefault="004B0E58" w:rsidP="004B0E58">
      <w:pPr>
        <w:spacing w:after="200"/>
        <w:ind w:left="360"/>
        <w:rPr>
          <w:b w:val="0"/>
          <w:bCs/>
          <w:color w:val="1A014B"/>
        </w:rPr>
      </w:pPr>
      <w:r w:rsidRPr="004B0E58">
        <w:rPr>
          <w:b w:val="0"/>
          <w:bCs/>
          <w:color w:val="1A014B"/>
        </w:rPr>
        <w:t>IMAGENS DE ARQUIVO PESSOAL.</w:t>
      </w:r>
    </w:p>
    <w:p w14:paraId="51845247" w14:textId="0583DD55" w:rsidR="004B0E58" w:rsidRPr="004B0E58" w:rsidRDefault="004B0E58" w:rsidP="004B0E58">
      <w:pPr>
        <w:spacing w:after="200"/>
        <w:ind w:left="360"/>
        <w:rPr>
          <w:b w:val="0"/>
          <w:bCs/>
          <w:color w:val="1A014B"/>
        </w:rPr>
      </w:pPr>
    </w:p>
    <w:p w14:paraId="5C553E0A" w14:textId="77777777" w:rsidR="004B0E58" w:rsidRPr="004B0E58" w:rsidRDefault="004B0E58" w:rsidP="004B0E58">
      <w:pPr>
        <w:spacing w:after="200"/>
        <w:ind w:left="360"/>
        <w:rPr>
          <w:b w:val="0"/>
          <w:bCs/>
          <w:color w:val="1A014B"/>
        </w:rPr>
      </w:pPr>
      <w:r w:rsidRPr="004B0E58">
        <w:rPr>
          <w:b w:val="0"/>
          <w:bCs/>
          <w:color w:val="1A014B"/>
        </w:rPr>
        <w:t>CONTEÚDO 08</w:t>
      </w:r>
    </w:p>
    <w:p w14:paraId="4D39F414" w14:textId="77777777" w:rsidR="004B0E58" w:rsidRPr="004B0E58" w:rsidRDefault="004B0E58" w:rsidP="004B0E58">
      <w:pPr>
        <w:spacing w:after="200"/>
        <w:ind w:left="360"/>
        <w:rPr>
          <w:b w:val="0"/>
          <w:bCs/>
          <w:color w:val="1A014B"/>
        </w:rPr>
      </w:pPr>
      <w:r w:rsidRPr="004B0E58">
        <w:rPr>
          <w:b w:val="0"/>
          <w:bCs/>
          <w:color w:val="1A014B"/>
        </w:rPr>
        <w:t xml:space="preserve">FREEPIK. Vetor paleta de cores praiana. Disponível em: </w:t>
      </w:r>
      <w:hyperlink r:id="rId53" w:history="1">
        <w:r w:rsidRPr="004B0E58">
          <w:rPr>
            <w:color w:val="1A014B"/>
          </w:rPr>
          <w:t>https://br.freepik.com/vetores/paleta-cores-praiana</w:t>
        </w:r>
      </w:hyperlink>
      <w:r w:rsidRPr="004B0E58">
        <w:rPr>
          <w:b w:val="0"/>
          <w:bCs/>
          <w:color w:val="1A014B"/>
        </w:rPr>
        <w:t>. Acesso em: 21 maio 2026.</w:t>
      </w:r>
    </w:p>
    <w:p w14:paraId="43557310" w14:textId="77777777" w:rsidR="004B0E58" w:rsidRPr="004B0E58" w:rsidRDefault="004B0E58" w:rsidP="004B0E58">
      <w:pPr>
        <w:spacing w:after="200"/>
        <w:ind w:left="360"/>
        <w:rPr>
          <w:b w:val="0"/>
          <w:bCs/>
          <w:color w:val="1A014B"/>
        </w:rPr>
      </w:pPr>
      <w:r w:rsidRPr="004B0E58">
        <w:rPr>
          <w:b w:val="0"/>
          <w:bCs/>
          <w:color w:val="1A014B"/>
        </w:rPr>
        <w:t xml:space="preserve">MEDIA.IO. Blue cyan color palette. Disponível em: </w:t>
      </w:r>
      <w:hyperlink r:id="rId54" w:history="1">
        <w:r w:rsidRPr="004B0E58">
          <w:rPr>
            <w:color w:val="1A014B"/>
          </w:rPr>
          <w:t>https://www.media.io/br/color-palette/blue-cyan-color-palette.html</w:t>
        </w:r>
      </w:hyperlink>
      <w:r w:rsidRPr="004B0E58">
        <w:rPr>
          <w:b w:val="0"/>
          <w:bCs/>
          <w:color w:val="1A014B"/>
        </w:rPr>
        <w:t>. Acesso em: 21 maio 2026.</w:t>
      </w:r>
    </w:p>
    <w:p w14:paraId="402C17CF" w14:textId="77777777" w:rsidR="004B0E58" w:rsidRPr="004B0E58" w:rsidRDefault="004B0E58" w:rsidP="004B0E58">
      <w:pPr>
        <w:spacing w:after="200"/>
        <w:ind w:left="360"/>
        <w:rPr>
          <w:b w:val="0"/>
          <w:bCs/>
          <w:color w:val="1A014B"/>
        </w:rPr>
      </w:pPr>
      <w:r w:rsidRPr="004B0E58">
        <w:rPr>
          <w:b w:val="0"/>
          <w:bCs/>
          <w:color w:val="1A014B"/>
        </w:rPr>
        <w:t xml:space="preserve">OUTMARKETING. Psicologia das cores em empresas de comunicação para o mercado de tecnologia. Disponível em: </w:t>
      </w:r>
      <w:hyperlink r:id="rId55" w:history="1">
        <w:r w:rsidRPr="004B0E58">
          <w:rPr>
            <w:color w:val="1A014B"/>
          </w:rPr>
          <w:t>https://outmarketing.com.br/psicologia-das-cores-em-empresas-de-comunicacao-para-o-mercado-de-tecnologia/</w:t>
        </w:r>
      </w:hyperlink>
      <w:r w:rsidRPr="004B0E58">
        <w:rPr>
          <w:b w:val="0"/>
          <w:bCs/>
          <w:color w:val="1A014B"/>
        </w:rPr>
        <w:t>. Acesso em: 21 maio 2026.</w:t>
      </w:r>
    </w:p>
    <w:p w14:paraId="769A48B9" w14:textId="77777777" w:rsidR="004B0E58" w:rsidRPr="004B0E58" w:rsidRDefault="004B0E58" w:rsidP="004B0E58">
      <w:pPr>
        <w:spacing w:after="200"/>
        <w:ind w:left="360"/>
        <w:rPr>
          <w:b w:val="0"/>
          <w:bCs/>
          <w:color w:val="1A014B"/>
        </w:rPr>
      </w:pPr>
      <w:r w:rsidRPr="004B0E58">
        <w:rPr>
          <w:b w:val="0"/>
          <w:bCs/>
          <w:color w:val="1A014B"/>
        </w:rPr>
        <w:t xml:space="preserve">EXECUTIVEBIZ. Christopher Grady: CGS cloud tool gets FedRAMP OK to host govt data. Disponível em: </w:t>
      </w:r>
      <w:hyperlink r:id="rId56" w:history="1">
        <w:r w:rsidRPr="004B0E58">
          <w:rPr>
            <w:color w:val="1A014B"/>
          </w:rPr>
          <w:t>https://www.executivebiz.com/articles/christopher-grady-cgs-cloud-tool-gets-fedramp-ok-to-host-govt-data</w:t>
        </w:r>
      </w:hyperlink>
      <w:r w:rsidRPr="004B0E58">
        <w:rPr>
          <w:b w:val="0"/>
          <w:bCs/>
          <w:color w:val="1A014B"/>
        </w:rPr>
        <w:t>. Acesso em: 21 maio 2026.</w:t>
      </w:r>
    </w:p>
    <w:p w14:paraId="17E4C9F6" w14:textId="1C1FA82F" w:rsidR="004B0E58" w:rsidRPr="004B0E58" w:rsidRDefault="004B0E58" w:rsidP="004B0E58">
      <w:pPr>
        <w:spacing w:after="200"/>
        <w:ind w:left="360"/>
        <w:rPr>
          <w:b w:val="0"/>
          <w:bCs/>
          <w:color w:val="1A014B"/>
        </w:rPr>
      </w:pPr>
    </w:p>
    <w:p w14:paraId="3F249372" w14:textId="77777777" w:rsidR="004B0E58" w:rsidRPr="004B0E58" w:rsidRDefault="004B0E58" w:rsidP="004B0E58">
      <w:pPr>
        <w:spacing w:after="200"/>
        <w:ind w:left="360"/>
        <w:rPr>
          <w:b w:val="0"/>
          <w:bCs/>
          <w:color w:val="1A014B"/>
        </w:rPr>
      </w:pPr>
      <w:r w:rsidRPr="004B0E58">
        <w:rPr>
          <w:b w:val="0"/>
          <w:bCs/>
          <w:color w:val="1A014B"/>
        </w:rPr>
        <w:t>CONTEÚDO 09</w:t>
      </w:r>
    </w:p>
    <w:p w14:paraId="79395547" w14:textId="77777777" w:rsidR="004B0E58" w:rsidRPr="004B0E58" w:rsidRDefault="004B0E58" w:rsidP="004B0E58">
      <w:pPr>
        <w:spacing w:after="200"/>
        <w:ind w:left="360"/>
        <w:rPr>
          <w:b w:val="0"/>
          <w:bCs/>
          <w:color w:val="1A014B"/>
        </w:rPr>
      </w:pPr>
      <w:r w:rsidRPr="004B0E58">
        <w:rPr>
          <w:b w:val="0"/>
          <w:bCs/>
          <w:color w:val="1A014B"/>
        </w:rPr>
        <w:t xml:space="preserve">FREEPIK. Vetor paleta de cores praiana. Disponível em: </w:t>
      </w:r>
      <w:hyperlink r:id="rId57" w:history="1">
        <w:r w:rsidRPr="004B0E58">
          <w:rPr>
            <w:color w:val="1A014B"/>
          </w:rPr>
          <w:t>https://br.freepik.com/vetores/paleta-cores-praiana</w:t>
        </w:r>
      </w:hyperlink>
      <w:r w:rsidRPr="004B0E58">
        <w:rPr>
          <w:b w:val="0"/>
          <w:bCs/>
          <w:color w:val="1A014B"/>
        </w:rPr>
        <w:t>. Acesso em: 21 maio 2026.</w:t>
      </w:r>
    </w:p>
    <w:p w14:paraId="27896EF8" w14:textId="77777777" w:rsidR="004B0E58" w:rsidRPr="004B0E58" w:rsidRDefault="004B0E58" w:rsidP="004B0E58">
      <w:pPr>
        <w:spacing w:after="200"/>
        <w:ind w:left="360"/>
        <w:rPr>
          <w:b w:val="0"/>
          <w:bCs/>
          <w:color w:val="1A014B"/>
        </w:rPr>
      </w:pPr>
      <w:r w:rsidRPr="004B0E58">
        <w:rPr>
          <w:b w:val="0"/>
          <w:bCs/>
          <w:color w:val="1A014B"/>
        </w:rPr>
        <w:t xml:space="preserve">EXECUTIVEBIZ. Christopher Grady: CGS cloud tool gets FedRAMP OK to host govt data. Disponível em: </w:t>
      </w:r>
      <w:hyperlink r:id="rId58" w:history="1">
        <w:r w:rsidRPr="004B0E58">
          <w:rPr>
            <w:color w:val="1A014B"/>
          </w:rPr>
          <w:t>https://www.executivebiz.com/articles/christopher-grady-cgs-cloud-tool-gets-fedramp-ok-to-host-govt-data</w:t>
        </w:r>
      </w:hyperlink>
      <w:r w:rsidRPr="004B0E58">
        <w:rPr>
          <w:b w:val="0"/>
          <w:bCs/>
          <w:color w:val="1A014B"/>
        </w:rPr>
        <w:t>. Acesso em: 21 maio 2026.</w:t>
      </w:r>
    </w:p>
    <w:p w14:paraId="5E72E267" w14:textId="77777777" w:rsidR="004B0E58" w:rsidRPr="004B0E58" w:rsidRDefault="004B0E58" w:rsidP="004B0E58">
      <w:pPr>
        <w:spacing w:after="200"/>
        <w:ind w:left="360"/>
        <w:rPr>
          <w:b w:val="0"/>
          <w:bCs/>
          <w:color w:val="1A014B"/>
        </w:rPr>
      </w:pPr>
      <w:r w:rsidRPr="004B0E58">
        <w:rPr>
          <w:b w:val="0"/>
          <w:bCs/>
          <w:color w:val="1A014B"/>
        </w:rPr>
        <w:t xml:space="preserve">FOLHA DE S.PAULO. Avatar: Frontiers of Pandora mostra que Ubisoft pode aprender com seus erros. Disponível em: </w:t>
      </w:r>
      <w:hyperlink r:id="rId59" w:history="1">
        <w:r w:rsidRPr="004B0E58">
          <w:rPr>
            <w:color w:val="1A014B"/>
          </w:rPr>
          <w:t>https://www1.folha.uol.com.br/ilustrada/2023/11/avatar-frontiers-of-pandora-mostra-que-ubisoft-pode-aprender-com-seus-erros.shtml</w:t>
        </w:r>
      </w:hyperlink>
      <w:r w:rsidRPr="004B0E58">
        <w:rPr>
          <w:b w:val="0"/>
          <w:bCs/>
          <w:color w:val="1A014B"/>
        </w:rPr>
        <w:t>. Acesso em: 21 maio 2026.</w:t>
      </w:r>
    </w:p>
    <w:p w14:paraId="7864801A" w14:textId="77777777" w:rsidR="004B0E58" w:rsidRPr="004B0E58" w:rsidRDefault="004B0E58" w:rsidP="004B0E58">
      <w:pPr>
        <w:spacing w:after="200"/>
        <w:ind w:left="360"/>
        <w:rPr>
          <w:b w:val="0"/>
          <w:bCs/>
          <w:color w:val="1A014B"/>
        </w:rPr>
      </w:pPr>
      <w:r w:rsidRPr="004B0E58">
        <w:rPr>
          <w:b w:val="0"/>
          <w:bCs/>
          <w:color w:val="1A014B"/>
        </w:rPr>
        <w:t>A PAIXÃO DE CRISTO. Direção: Mel Gibson. Estados Unidos: Icon Productions, 2004. Filme.</w:t>
      </w:r>
    </w:p>
    <w:p w14:paraId="42935ADC" w14:textId="0D4145CE" w:rsidR="004B0E58" w:rsidRPr="004B0E58" w:rsidRDefault="004B0E58" w:rsidP="004B0E58">
      <w:pPr>
        <w:spacing w:after="200"/>
        <w:ind w:left="360"/>
        <w:rPr>
          <w:b w:val="0"/>
          <w:bCs/>
          <w:color w:val="1A014B"/>
        </w:rPr>
      </w:pPr>
    </w:p>
    <w:p w14:paraId="2A1175AD" w14:textId="77777777" w:rsidR="004B0E58" w:rsidRPr="004B0E58" w:rsidRDefault="004B0E58" w:rsidP="004B0E58">
      <w:pPr>
        <w:spacing w:after="200"/>
        <w:ind w:left="360"/>
        <w:rPr>
          <w:b w:val="0"/>
          <w:bCs/>
          <w:color w:val="1A014B"/>
        </w:rPr>
      </w:pPr>
      <w:r w:rsidRPr="004B0E58">
        <w:rPr>
          <w:b w:val="0"/>
          <w:bCs/>
          <w:color w:val="1A014B"/>
        </w:rPr>
        <w:t>CONTEÚDO 10</w:t>
      </w:r>
    </w:p>
    <w:p w14:paraId="7ADC39D2" w14:textId="77777777" w:rsidR="004B0E58" w:rsidRPr="004B0E58" w:rsidRDefault="004B0E58" w:rsidP="004B0E58">
      <w:pPr>
        <w:spacing w:after="200"/>
        <w:ind w:left="360"/>
        <w:rPr>
          <w:b w:val="0"/>
          <w:bCs/>
          <w:color w:val="1A014B"/>
        </w:rPr>
      </w:pPr>
      <w:r w:rsidRPr="004B0E58">
        <w:rPr>
          <w:b w:val="0"/>
          <w:bCs/>
          <w:color w:val="1A014B"/>
        </w:rPr>
        <w:lastRenderedPageBreak/>
        <w:t xml:space="preserve">COLOURS LOVERS. As cores falam: aprenda a escutá-las. Disponível em: </w:t>
      </w:r>
      <w:hyperlink r:id="rId60" w:history="1">
        <w:r w:rsidRPr="004B0E58">
          <w:rPr>
            <w:color w:val="1A014B"/>
          </w:rPr>
          <w:t>https://www.coreslovers.com/post/as-cores-falam-aprenda-a-escuta-las</w:t>
        </w:r>
      </w:hyperlink>
      <w:r w:rsidRPr="004B0E58">
        <w:rPr>
          <w:b w:val="0"/>
          <w:bCs/>
          <w:color w:val="1A014B"/>
        </w:rPr>
        <w:t>. Acesso em: 21 maio 2026.</w:t>
      </w:r>
    </w:p>
    <w:p w14:paraId="6DA33488" w14:textId="77777777" w:rsidR="004B0E58" w:rsidRPr="004B0E58" w:rsidRDefault="004B0E58" w:rsidP="004B0E58">
      <w:pPr>
        <w:spacing w:after="200"/>
        <w:ind w:left="360"/>
        <w:rPr>
          <w:b w:val="0"/>
          <w:bCs/>
          <w:color w:val="1A014B"/>
        </w:rPr>
      </w:pPr>
      <w:r w:rsidRPr="004B0E58">
        <w:rPr>
          <w:b w:val="0"/>
          <w:bCs/>
          <w:color w:val="1A014B"/>
        </w:rPr>
        <w:t xml:space="preserve">PNGTREE. Cérebro humano colorido. Disponível em: </w:t>
      </w:r>
      <w:hyperlink r:id="rId61" w:history="1">
        <w:r w:rsidRPr="004B0E58">
          <w:rPr>
            <w:color w:val="1A014B"/>
          </w:rPr>
          <w:t>https://pt.pngtree.com/so/c%C3%A9rebro-humano-colorido</w:t>
        </w:r>
      </w:hyperlink>
      <w:r w:rsidRPr="004B0E58">
        <w:rPr>
          <w:b w:val="0"/>
          <w:bCs/>
          <w:color w:val="1A014B"/>
        </w:rPr>
        <w:t>. Acesso em: 21 maio 2026.</w:t>
      </w:r>
    </w:p>
    <w:p w14:paraId="2923405E" w14:textId="77777777" w:rsidR="004B0E58" w:rsidRPr="004B0E58" w:rsidRDefault="004B0E58" w:rsidP="004B0E58">
      <w:pPr>
        <w:spacing w:after="200"/>
        <w:ind w:left="360"/>
        <w:rPr>
          <w:b w:val="0"/>
          <w:bCs/>
          <w:color w:val="1A014B"/>
        </w:rPr>
      </w:pPr>
      <w:r w:rsidRPr="004B0E58">
        <w:rPr>
          <w:b w:val="0"/>
          <w:bCs/>
          <w:color w:val="1A014B"/>
        </w:rPr>
        <w:t xml:space="preserve">FREEPIK. Vetor paleta de cores praiana. Disponível em: </w:t>
      </w:r>
      <w:hyperlink r:id="rId62" w:history="1">
        <w:r w:rsidRPr="004B0E58">
          <w:rPr>
            <w:color w:val="1A014B"/>
          </w:rPr>
          <w:t>https://br.freepik.com/vetores/paleta-cores-praiana</w:t>
        </w:r>
      </w:hyperlink>
      <w:r w:rsidRPr="004B0E58">
        <w:rPr>
          <w:b w:val="0"/>
          <w:bCs/>
          <w:color w:val="1A014B"/>
        </w:rPr>
        <w:t>. Acesso em: 21 maio 2026.</w:t>
      </w:r>
    </w:p>
    <w:p w14:paraId="48690C79" w14:textId="77777777" w:rsidR="004B0E58" w:rsidRPr="004B0E58" w:rsidRDefault="004B0E58" w:rsidP="004B0E58">
      <w:pPr>
        <w:spacing w:after="200"/>
        <w:ind w:left="360"/>
        <w:rPr>
          <w:b w:val="0"/>
          <w:bCs/>
          <w:color w:val="1A014B"/>
        </w:rPr>
      </w:pPr>
      <w:r w:rsidRPr="004B0E58">
        <w:rPr>
          <w:b w:val="0"/>
          <w:bCs/>
          <w:color w:val="1A014B"/>
        </w:rPr>
        <w:t xml:space="preserve">FIVERR. Create a custom pixel art wallpaper background. Disponível em: </w:t>
      </w:r>
      <w:hyperlink r:id="rId63" w:history="1">
        <w:r w:rsidRPr="004B0E58">
          <w:rPr>
            <w:color w:val="1A014B"/>
          </w:rPr>
          <w:t>https://br.fiverr.com/christiansim/create-a-custom-pixel-art-wallpaper-background</w:t>
        </w:r>
      </w:hyperlink>
      <w:r w:rsidRPr="004B0E58">
        <w:rPr>
          <w:b w:val="0"/>
          <w:bCs/>
          <w:color w:val="1A014B"/>
        </w:rPr>
        <w:t>. Acesso em: 21 maio 2026.</w:t>
      </w:r>
    </w:p>
    <w:p w14:paraId="01104BE3" w14:textId="77777777" w:rsidR="004B0E58" w:rsidRPr="004B0E58" w:rsidRDefault="004B0E58" w:rsidP="004B0E58">
      <w:pPr>
        <w:spacing w:after="200"/>
        <w:ind w:left="360"/>
        <w:rPr>
          <w:b w:val="0"/>
          <w:bCs/>
          <w:color w:val="1A014B"/>
        </w:rPr>
      </w:pPr>
      <w:r w:rsidRPr="004B0E58">
        <w:rPr>
          <w:b w:val="0"/>
          <w:bCs/>
          <w:color w:val="1A014B"/>
        </w:rPr>
        <w:t xml:space="preserve">YOUTUBE. Pixel art background tutorial. Disponível em: </w:t>
      </w:r>
      <w:hyperlink r:id="rId64" w:history="1">
        <w:r w:rsidRPr="004B0E58">
          <w:rPr>
            <w:color w:val="1A014B"/>
          </w:rPr>
          <w:t>https://www.youtube.com/watch?v=mKel_7FVmjk</w:t>
        </w:r>
      </w:hyperlink>
      <w:r w:rsidRPr="004B0E58">
        <w:rPr>
          <w:b w:val="0"/>
          <w:bCs/>
          <w:color w:val="1A014B"/>
        </w:rPr>
        <w:t>. Acesso em: 21 maio 2026.</w:t>
      </w:r>
    </w:p>
    <w:p w14:paraId="693BF358" w14:textId="77777777" w:rsidR="004B0E58" w:rsidRPr="004B0E58" w:rsidRDefault="004B0E58" w:rsidP="004B0E58">
      <w:pPr>
        <w:spacing w:after="200"/>
        <w:ind w:left="360"/>
        <w:rPr>
          <w:b w:val="0"/>
          <w:bCs/>
          <w:color w:val="1A014B"/>
        </w:rPr>
      </w:pPr>
      <w:r w:rsidRPr="004B0E58">
        <w:rPr>
          <w:b w:val="0"/>
          <w:bCs/>
          <w:color w:val="1A014B"/>
        </w:rPr>
        <w:t xml:space="preserve">RETROSTYLE GAMES. Gaming backgrounds. Disponível em: </w:t>
      </w:r>
      <w:hyperlink r:id="rId65" w:history="1">
        <w:r w:rsidRPr="004B0E58">
          <w:rPr>
            <w:color w:val="1A014B"/>
          </w:rPr>
          <w:t>https://retrostylegames.com/outsourcing/gaming-backgrounds/</w:t>
        </w:r>
      </w:hyperlink>
      <w:r w:rsidRPr="004B0E58">
        <w:rPr>
          <w:b w:val="0"/>
          <w:bCs/>
          <w:color w:val="1A014B"/>
        </w:rPr>
        <w:t>. Acesso em: 21 maio 2026.</w:t>
      </w:r>
    </w:p>
    <w:p w14:paraId="3BF3536F" w14:textId="77777777" w:rsidR="004B0E58" w:rsidRPr="004B0E58" w:rsidRDefault="004B0E58" w:rsidP="004B0E58">
      <w:pPr>
        <w:spacing w:after="200"/>
        <w:ind w:left="360"/>
        <w:rPr>
          <w:b w:val="0"/>
          <w:bCs/>
          <w:color w:val="1A014B"/>
        </w:rPr>
      </w:pPr>
      <w:r w:rsidRPr="004B0E58">
        <w:rPr>
          <w:b w:val="0"/>
          <w:bCs/>
          <w:color w:val="1A014B"/>
        </w:rPr>
        <w:t xml:space="preserve">RESEARCHGATE. Processo de game design segundo Jesse Schell. Disponível em: </w:t>
      </w:r>
      <w:hyperlink r:id="rId66" w:history="1">
        <w:r w:rsidRPr="004B0E58">
          <w:rPr>
            <w:color w:val="1A014B"/>
          </w:rPr>
          <w:t>https://www.researchgate.net/figure/Figura-1-Processo-de-game-design-segundo-Jesse-Schell_fig1_376873126</w:t>
        </w:r>
      </w:hyperlink>
      <w:r w:rsidRPr="004B0E58">
        <w:rPr>
          <w:b w:val="0"/>
          <w:bCs/>
          <w:color w:val="1A014B"/>
        </w:rPr>
        <w:t>. Acesso em: 21 maio 2026.</w:t>
      </w:r>
    </w:p>
    <w:p w14:paraId="191672DD" w14:textId="77777777" w:rsidR="004B0E58" w:rsidRDefault="004B0E58" w:rsidP="004B0E58">
      <w:pPr>
        <w:spacing w:after="200"/>
        <w:ind w:left="360"/>
      </w:pPr>
    </w:p>
    <w:p w14:paraId="755118C9" w14:textId="657D75A0" w:rsidR="004B0E58" w:rsidRPr="004B0E58" w:rsidRDefault="004B0E58" w:rsidP="004B0E58">
      <w:pPr>
        <w:spacing w:after="200"/>
        <w:ind w:left="360"/>
        <w:rPr>
          <w:b w:val="0"/>
          <w:bCs/>
          <w:color w:val="1A014B"/>
        </w:rPr>
      </w:pPr>
      <w:r w:rsidRPr="004B0E58">
        <w:rPr>
          <w:b w:val="0"/>
          <w:bCs/>
          <w:color w:val="1A014B"/>
        </w:rPr>
        <w:t>CONTEÚDO 11</w:t>
      </w:r>
    </w:p>
    <w:p w14:paraId="4330C803" w14:textId="77777777" w:rsidR="004B0E58" w:rsidRPr="004B0E58" w:rsidRDefault="004B0E58" w:rsidP="004B0E58">
      <w:pPr>
        <w:spacing w:after="200"/>
        <w:ind w:left="360"/>
        <w:rPr>
          <w:b w:val="0"/>
          <w:bCs/>
          <w:color w:val="1A014B"/>
        </w:rPr>
      </w:pPr>
      <w:r w:rsidRPr="004B0E58">
        <w:rPr>
          <w:b w:val="0"/>
          <w:bCs/>
          <w:color w:val="1A014B"/>
        </w:rPr>
        <w:t>IMAGENS BLOG: ARQUIVO PESSOAL.</w:t>
      </w:r>
    </w:p>
    <w:p w14:paraId="4175FD2C" w14:textId="77777777" w:rsidR="004B0E58" w:rsidRPr="004B0E58" w:rsidRDefault="004B0E58" w:rsidP="004B0E58">
      <w:pPr>
        <w:spacing w:after="200"/>
        <w:ind w:left="360"/>
        <w:rPr>
          <w:b w:val="0"/>
          <w:bCs/>
          <w:color w:val="1A014B"/>
        </w:rPr>
      </w:pPr>
      <w:r w:rsidRPr="004B0E58">
        <w:rPr>
          <w:b w:val="0"/>
          <w:bCs/>
          <w:color w:val="1A014B"/>
        </w:rPr>
        <w:t xml:space="preserve">PINTEREST. Propósito de oração. Disponível em: </w:t>
      </w:r>
      <w:hyperlink r:id="rId67" w:history="1">
        <w:r w:rsidRPr="004B0E58">
          <w:rPr>
            <w:color w:val="1A014B"/>
          </w:rPr>
          <w:t>https://br.pinterest.com/janagomesrodrig/proposito-de-ora%C3%A7%C3%A3o/</w:t>
        </w:r>
      </w:hyperlink>
      <w:r w:rsidRPr="004B0E58">
        <w:rPr>
          <w:b w:val="0"/>
          <w:bCs/>
          <w:color w:val="1A014B"/>
        </w:rPr>
        <w:t>. Acesso em: 21 maio 2026.</w:t>
      </w:r>
    </w:p>
    <w:p w14:paraId="667E51E8" w14:textId="77777777" w:rsidR="004B0E58" w:rsidRPr="004B0E58" w:rsidRDefault="004B0E58" w:rsidP="004B0E58">
      <w:pPr>
        <w:spacing w:after="200"/>
        <w:ind w:left="360"/>
        <w:rPr>
          <w:b w:val="0"/>
          <w:bCs/>
          <w:color w:val="1A014B"/>
        </w:rPr>
      </w:pPr>
      <w:r w:rsidRPr="004B0E58">
        <w:rPr>
          <w:b w:val="0"/>
          <w:bCs/>
          <w:color w:val="1A014B"/>
        </w:rPr>
        <w:t xml:space="preserve">COLOURS LOVERS. As cores falam: aprenda a escutá-las. Disponível em: </w:t>
      </w:r>
      <w:hyperlink r:id="rId68" w:history="1">
        <w:r w:rsidRPr="004B0E58">
          <w:rPr>
            <w:color w:val="1A014B"/>
          </w:rPr>
          <w:t>https://www.coreslovers.com/post/as-cores-falam-aprenda-a-escuta-las</w:t>
        </w:r>
      </w:hyperlink>
      <w:r w:rsidRPr="004B0E58">
        <w:rPr>
          <w:b w:val="0"/>
          <w:bCs/>
          <w:color w:val="1A014B"/>
        </w:rPr>
        <w:t>. Acesso em: 21 maio 2026.</w:t>
      </w:r>
    </w:p>
    <w:p w14:paraId="171911B7" w14:textId="77777777" w:rsidR="004B0E58" w:rsidRPr="004B0E58" w:rsidRDefault="004B0E58" w:rsidP="004B0E58">
      <w:pPr>
        <w:spacing w:after="200"/>
        <w:ind w:left="360"/>
        <w:rPr>
          <w:b w:val="0"/>
          <w:bCs/>
          <w:color w:val="1A014B"/>
        </w:rPr>
      </w:pPr>
      <w:r w:rsidRPr="004B0E58">
        <w:rPr>
          <w:b w:val="0"/>
          <w:bCs/>
          <w:color w:val="1A014B"/>
        </w:rPr>
        <w:lastRenderedPageBreak/>
        <w:t xml:space="preserve">PNGTREE. Cérebro humano colorido. Disponível em: </w:t>
      </w:r>
      <w:hyperlink r:id="rId69" w:history="1">
        <w:r w:rsidRPr="004B0E58">
          <w:rPr>
            <w:color w:val="1A014B"/>
          </w:rPr>
          <w:t>https://pt.pngtree.com/so/c%C3%A9rebro-humano-colorido</w:t>
        </w:r>
      </w:hyperlink>
      <w:r w:rsidRPr="004B0E58">
        <w:rPr>
          <w:b w:val="0"/>
          <w:bCs/>
          <w:color w:val="1A014B"/>
        </w:rPr>
        <w:t>. Acesso em: 21 maio 2026.</w:t>
      </w:r>
    </w:p>
    <w:p w14:paraId="37C96A8E" w14:textId="7AEE6B69" w:rsidR="004B0E58" w:rsidRPr="004B0E58" w:rsidRDefault="004B0E58" w:rsidP="004B0E58">
      <w:pPr>
        <w:spacing w:after="200"/>
        <w:ind w:left="360"/>
        <w:rPr>
          <w:b w:val="0"/>
          <w:bCs/>
          <w:color w:val="1A014B"/>
        </w:rPr>
      </w:pPr>
    </w:p>
    <w:p w14:paraId="45099198" w14:textId="77777777" w:rsidR="004B0E58" w:rsidRPr="004B0E58" w:rsidRDefault="004B0E58" w:rsidP="004B0E58">
      <w:pPr>
        <w:spacing w:after="200"/>
        <w:ind w:left="360"/>
        <w:rPr>
          <w:b w:val="0"/>
          <w:bCs/>
          <w:color w:val="1A014B"/>
        </w:rPr>
      </w:pPr>
      <w:r w:rsidRPr="004B0E58">
        <w:rPr>
          <w:b w:val="0"/>
          <w:bCs/>
          <w:color w:val="1A014B"/>
        </w:rPr>
        <w:t>CONTEÚDO 12</w:t>
      </w:r>
    </w:p>
    <w:p w14:paraId="1B233D0D" w14:textId="77777777" w:rsidR="004B0E58" w:rsidRPr="004B0E58" w:rsidRDefault="004B0E58" w:rsidP="004B0E58">
      <w:pPr>
        <w:spacing w:after="200"/>
        <w:ind w:left="360"/>
        <w:rPr>
          <w:b w:val="0"/>
          <w:bCs/>
          <w:color w:val="1A014B"/>
        </w:rPr>
      </w:pPr>
      <w:r w:rsidRPr="004B0E58">
        <w:rPr>
          <w:b w:val="0"/>
          <w:bCs/>
          <w:color w:val="1A014B"/>
        </w:rPr>
        <w:t>IMAGENS CORAL CIG: ARQUIVO PESSOAL + YOUTUBE DA IGREJA.</w:t>
      </w:r>
    </w:p>
    <w:p w14:paraId="31E9E47B" w14:textId="77777777" w:rsidR="004B0E58" w:rsidRPr="004B0E58" w:rsidRDefault="004B0E58" w:rsidP="004B0E58">
      <w:pPr>
        <w:spacing w:after="200"/>
        <w:ind w:left="360"/>
        <w:rPr>
          <w:b w:val="0"/>
          <w:bCs/>
          <w:color w:val="1A014B"/>
        </w:rPr>
      </w:pPr>
      <w:r w:rsidRPr="004B0E58">
        <w:rPr>
          <w:b w:val="0"/>
          <w:bCs/>
          <w:color w:val="1A014B"/>
        </w:rPr>
        <w:t xml:space="preserve">CASA VOGUE. Banheiro verde com toque terracota. Disponível em: </w:t>
      </w:r>
      <w:hyperlink r:id="rId70" w:history="1">
        <w:r w:rsidRPr="004B0E58">
          <w:rPr>
            <w:color w:val="1A014B"/>
          </w:rPr>
          <w:t>https://casavogue.globo.com/Interiores/Decor-do-dia/noticia/2018/02/decor-do-dia-banheiro-verde-com-toque-terracota.html</w:t>
        </w:r>
      </w:hyperlink>
      <w:r w:rsidRPr="004B0E58">
        <w:rPr>
          <w:b w:val="0"/>
          <w:bCs/>
          <w:color w:val="1A014B"/>
        </w:rPr>
        <w:t>. Acesso em: 21 maio 2026.</w:t>
      </w:r>
    </w:p>
    <w:p w14:paraId="74EF0478" w14:textId="77777777" w:rsidR="004B0E58" w:rsidRPr="004B0E58" w:rsidRDefault="004B0E58" w:rsidP="004B0E58">
      <w:pPr>
        <w:spacing w:after="200"/>
        <w:ind w:left="360"/>
        <w:rPr>
          <w:b w:val="0"/>
          <w:bCs/>
          <w:color w:val="1A014B"/>
        </w:rPr>
      </w:pPr>
      <w:r w:rsidRPr="004B0E58">
        <w:rPr>
          <w:b w:val="0"/>
          <w:bCs/>
          <w:color w:val="1A014B"/>
        </w:rPr>
        <w:t xml:space="preserve">AD ALAGOAS. Raiz Coral impressiona todos os jurados do SBT. Disponível em: </w:t>
      </w:r>
      <w:hyperlink r:id="rId71" w:history="1">
        <w:r w:rsidRPr="004B0E58">
          <w:rPr>
            <w:color w:val="1A014B"/>
          </w:rPr>
          <w:t>https://adalagoas.com.br/noticias/2130/raiz-coral-impressiona-todos-os-jurados-do-sbt</w:t>
        </w:r>
      </w:hyperlink>
      <w:r w:rsidRPr="004B0E58">
        <w:rPr>
          <w:b w:val="0"/>
          <w:bCs/>
          <w:color w:val="1A014B"/>
        </w:rPr>
        <w:t>. Acesso em: 21 maio 2026.</w:t>
      </w:r>
    </w:p>
    <w:p w14:paraId="108B5BDE" w14:textId="77777777" w:rsidR="004B0E58" w:rsidRPr="004B0E58" w:rsidRDefault="004B0E58" w:rsidP="004B0E58">
      <w:pPr>
        <w:spacing w:after="200"/>
        <w:ind w:left="360"/>
        <w:rPr>
          <w:b w:val="0"/>
          <w:bCs/>
          <w:color w:val="1A014B"/>
        </w:rPr>
      </w:pPr>
      <w:r w:rsidRPr="004B0E58">
        <w:rPr>
          <w:b w:val="0"/>
          <w:bCs/>
          <w:color w:val="1A014B"/>
        </w:rPr>
        <w:t xml:space="preserve">WIKIPÉDIA. Jacopo Tintoretto – The Last Supper. Disponível em: </w:t>
      </w:r>
      <w:hyperlink r:id="rId72" w:history="1">
        <w:r w:rsidRPr="004B0E58">
          <w:rPr>
            <w:color w:val="1A014B"/>
          </w:rPr>
          <w:t>https://pt.wikipedia.org/wiki/Ficheiro:Jacopo_Tintoretto_-_The_Last_Supper_-_WGA22649.jpg</w:t>
        </w:r>
      </w:hyperlink>
      <w:r w:rsidRPr="004B0E58">
        <w:rPr>
          <w:b w:val="0"/>
          <w:bCs/>
          <w:color w:val="1A014B"/>
        </w:rPr>
        <w:t>. Acesso em: 21 maio 2026.</w:t>
      </w:r>
    </w:p>
    <w:p w14:paraId="14E5C901" w14:textId="77777777" w:rsidR="004B0E58" w:rsidRPr="004B0E58" w:rsidRDefault="004B0E58" w:rsidP="004B0E58">
      <w:pPr>
        <w:spacing w:after="200"/>
        <w:ind w:left="360"/>
        <w:rPr>
          <w:b w:val="0"/>
          <w:bCs/>
          <w:color w:val="1A014B"/>
        </w:rPr>
      </w:pPr>
      <w:r w:rsidRPr="004B0E58">
        <w:rPr>
          <w:b w:val="0"/>
          <w:bCs/>
          <w:color w:val="1A014B"/>
        </w:rPr>
        <w:t>CONTEÚDO 13</w:t>
      </w:r>
    </w:p>
    <w:p w14:paraId="4E5CDE8A"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5BD2304B" w14:textId="77777777" w:rsidR="004B0E58" w:rsidRPr="004B0E58" w:rsidRDefault="004B0E58" w:rsidP="004B0E58">
      <w:pPr>
        <w:spacing w:after="200"/>
        <w:ind w:left="360"/>
        <w:rPr>
          <w:b w:val="0"/>
          <w:bCs/>
          <w:color w:val="1A014B"/>
        </w:rPr>
      </w:pPr>
      <w:r w:rsidRPr="004B0E58">
        <w:rPr>
          <w:b w:val="0"/>
          <w:bCs/>
          <w:color w:val="1A014B"/>
        </w:rPr>
        <w:t>CONTEÚDO 14</w:t>
      </w:r>
    </w:p>
    <w:p w14:paraId="2993971F"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1E194CFE" w14:textId="77777777" w:rsidR="004B0E58" w:rsidRPr="004B0E58" w:rsidRDefault="004B0E58" w:rsidP="004B0E58">
      <w:pPr>
        <w:spacing w:after="200"/>
        <w:ind w:left="360"/>
        <w:rPr>
          <w:b w:val="0"/>
          <w:bCs/>
          <w:color w:val="1A014B"/>
        </w:rPr>
      </w:pPr>
      <w:r w:rsidRPr="004B0E58">
        <w:rPr>
          <w:b w:val="0"/>
          <w:bCs/>
          <w:color w:val="1A014B"/>
        </w:rPr>
        <w:t>CONTEÚDO 15</w:t>
      </w:r>
    </w:p>
    <w:p w14:paraId="4BAB5FC0"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08851A6D" w14:textId="77777777" w:rsidR="004B0E58" w:rsidRPr="004B0E58" w:rsidRDefault="004B0E58" w:rsidP="004B0E58">
      <w:pPr>
        <w:spacing w:after="200"/>
        <w:ind w:left="360"/>
        <w:rPr>
          <w:b w:val="0"/>
          <w:bCs/>
          <w:color w:val="1A014B"/>
        </w:rPr>
      </w:pPr>
      <w:r w:rsidRPr="004B0E58">
        <w:rPr>
          <w:b w:val="0"/>
          <w:bCs/>
          <w:color w:val="1A014B"/>
        </w:rPr>
        <w:t>CONTEÚDO 16</w:t>
      </w:r>
    </w:p>
    <w:p w14:paraId="75537A9F"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1E941A5A" w14:textId="77777777" w:rsidR="004B0E58" w:rsidRPr="004B0E58" w:rsidRDefault="004B0E58" w:rsidP="004B0E58">
      <w:pPr>
        <w:spacing w:after="200"/>
        <w:ind w:left="360"/>
        <w:rPr>
          <w:b w:val="0"/>
          <w:bCs/>
          <w:color w:val="1A014B"/>
        </w:rPr>
      </w:pPr>
      <w:r w:rsidRPr="004B0E58">
        <w:rPr>
          <w:b w:val="0"/>
          <w:bCs/>
          <w:color w:val="1A014B"/>
        </w:rPr>
        <w:t>CONTEÚDO 17</w:t>
      </w:r>
    </w:p>
    <w:p w14:paraId="32C3BA73"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19D499C2" w14:textId="77777777" w:rsidR="004B0E58" w:rsidRPr="004B0E58" w:rsidRDefault="004B0E58" w:rsidP="004B0E58">
      <w:pPr>
        <w:spacing w:after="200"/>
        <w:ind w:left="360"/>
        <w:rPr>
          <w:b w:val="0"/>
          <w:bCs/>
          <w:color w:val="1A014B"/>
        </w:rPr>
      </w:pPr>
      <w:r w:rsidRPr="004B0E58">
        <w:rPr>
          <w:b w:val="0"/>
          <w:bCs/>
          <w:color w:val="1A014B"/>
        </w:rPr>
        <w:t>CONTEÚDO 18</w:t>
      </w:r>
    </w:p>
    <w:p w14:paraId="0C1B6200"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118B4829" w14:textId="77777777" w:rsidR="004B0E58" w:rsidRPr="004B0E58" w:rsidRDefault="004B0E58" w:rsidP="004B0E58">
      <w:pPr>
        <w:spacing w:after="200"/>
        <w:ind w:left="360"/>
        <w:rPr>
          <w:b w:val="0"/>
          <w:bCs/>
          <w:color w:val="1A014B"/>
        </w:rPr>
      </w:pPr>
      <w:r w:rsidRPr="004B0E58">
        <w:rPr>
          <w:b w:val="0"/>
          <w:bCs/>
          <w:color w:val="1A014B"/>
        </w:rPr>
        <w:lastRenderedPageBreak/>
        <w:t>CONTEÚDO 19</w:t>
      </w:r>
    </w:p>
    <w:p w14:paraId="275BFC2D"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0EE6156E" w14:textId="77777777" w:rsidR="004B0E58" w:rsidRPr="004B0E58" w:rsidRDefault="004B0E58" w:rsidP="004B0E58">
      <w:pPr>
        <w:spacing w:after="200"/>
        <w:ind w:left="360"/>
        <w:rPr>
          <w:b w:val="0"/>
          <w:bCs/>
          <w:color w:val="1A014B"/>
        </w:rPr>
      </w:pPr>
      <w:r w:rsidRPr="004B0E58">
        <w:rPr>
          <w:b w:val="0"/>
          <w:bCs/>
          <w:color w:val="1A014B"/>
        </w:rPr>
        <w:t>CONTEÚDO 20</w:t>
      </w:r>
    </w:p>
    <w:p w14:paraId="2BD0D097"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04DEEA1B" w14:textId="77777777" w:rsidR="004B0E58" w:rsidRPr="004B0E58" w:rsidRDefault="004B0E58" w:rsidP="004B0E58">
      <w:pPr>
        <w:spacing w:after="200"/>
        <w:ind w:left="360"/>
        <w:rPr>
          <w:b w:val="0"/>
          <w:bCs/>
          <w:color w:val="1A014B"/>
        </w:rPr>
      </w:pPr>
      <w:r w:rsidRPr="004B0E58">
        <w:rPr>
          <w:b w:val="0"/>
          <w:bCs/>
          <w:color w:val="1A014B"/>
        </w:rPr>
        <w:t>CONTEÚDO 21</w:t>
      </w:r>
    </w:p>
    <w:p w14:paraId="76C7B897" w14:textId="77777777" w:rsidR="004B0E58" w:rsidRPr="004B0E58" w:rsidRDefault="004B0E58" w:rsidP="004B0E58">
      <w:pPr>
        <w:spacing w:after="200"/>
        <w:ind w:left="360"/>
        <w:rPr>
          <w:b w:val="0"/>
          <w:bCs/>
          <w:color w:val="1A014B"/>
        </w:rPr>
      </w:pPr>
      <w:r w:rsidRPr="004B0E58">
        <w:rPr>
          <w:b w:val="0"/>
          <w:bCs/>
          <w:color w:val="1A014B"/>
        </w:rPr>
        <w:t>(Adicionar referências)</w:t>
      </w:r>
    </w:p>
    <w:p w14:paraId="7751612E" w14:textId="77777777" w:rsidR="004B0E58" w:rsidRPr="004B0E58" w:rsidRDefault="004B0E58" w:rsidP="004B0E58">
      <w:pPr>
        <w:spacing w:after="200"/>
        <w:ind w:left="360"/>
        <w:rPr>
          <w:b w:val="0"/>
          <w:bCs/>
          <w:color w:val="1A014B"/>
        </w:rPr>
      </w:pPr>
    </w:p>
    <w:p w14:paraId="62D7C797" w14:textId="2D16AEE7" w:rsidR="00FE5A65" w:rsidRPr="004B0E58" w:rsidRDefault="00FE5A65" w:rsidP="004B0E58">
      <w:pPr>
        <w:spacing w:after="200"/>
        <w:ind w:left="360"/>
        <w:rPr>
          <w:b w:val="0"/>
          <w:bCs/>
          <w:color w:val="1A014B"/>
        </w:rPr>
      </w:pPr>
    </w:p>
    <w:sectPr w:rsidR="00FE5A65" w:rsidRPr="004B0E58" w:rsidSect="00DC21C8">
      <w:type w:val="continuous"/>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F019" w14:textId="77777777" w:rsidR="006572AA" w:rsidRDefault="006572AA">
      <w:r>
        <w:separator/>
      </w:r>
    </w:p>
    <w:p w14:paraId="6904BE94" w14:textId="77777777" w:rsidR="006572AA" w:rsidRDefault="006572AA"/>
  </w:endnote>
  <w:endnote w:type="continuationSeparator" w:id="0">
    <w:p w14:paraId="650B7542" w14:textId="77777777" w:rsidR="006572AA" w:rsidRDefault="006572AA">
      <w:r>
        <w:continuationSeparator/>
      </w:r>
    </w:p>
    <w:p w14:paraId="039E4C4F" w14:textId="77777777" w:rsidR="006572AA" w:rsidRDefault="006572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pt-BR"/>
      </w:rPr>
      <w:id w:val="-890194395"/>
      <w:docPartObj>
        <w:docPartGallery w:val="Page Numbers (Bottom of Page)"/>
        <w:docPartUnique/>
      </w:docPartObj>
    </w:sdtPr>
    <w:sdtEndPr>
      <w:rPr>
        <w:noProof/>
      </w:rPr>
    </w:sdtEndPr>
    <w:sdtContent>
      <w:p w14:paraId="1D92828A" w14:textId="77777777" w:rsidR="00DF027C" w:rsidRPr="004F0028" w:rsidRDefault="00DF027C">
        <w:pPr>
          <w:pStyle w:val="Rodap"/>
          <w:jc w:val="center"/>
          <w:rPr>
            <w:lang w:val="pt-BR"/>
          </w:rPr>
        </w:pPr>
        <w:r w:rsidRPr="004F0028">
          <w:rPr>
            <w:lang w:val="pt-BR" w:bidi="pt-BR"/>
          </w:rPr>
          <w:fldChar w:fldCharType="begin"/>
        </w:r>
        <w:r w:rsidRPr="004F0028">
          <w:rPr>
            <w:lang w:val="pt-BR" w:bidi="pt-BR"/>
          </w:rPr>
          <w:instrText xml:space="preserve"> PAGE   \* MERGEFORMAT </w:instrText>
        </w:r>
        <w:r w:rsidRPr="004F0028">
          <w:rPr>
            <w:lang w:val="pt-BR" w:bidi="pt-BR"/>
          </w:rPr>
          <w:fldChar w:fldCharType="separate"/>
        </w:r>
        <w:r w:rsidR="00AB02A7" w:rsidRPr="004F0028">
          <w:rPr>
            <w:noProof/>
            <w:lang w:val="pt-BR" w:bidi="pt-BR"/>
          </w:rPr>
          <w:t>2</w:t>
        </w:r>
        <w:r w:rsidRPr="004F0028">
          <w:rPr>
            <w:noProof/>
            <w:lang w:val="pt-BR" w:bidi="pt-BR"/>
          </w:rPr>
          <w:fldChar w:fldCharType="end"/>
        </w:r>
      </w:p>
    </w:sdtContent>
  </w:sdt>
  <w:p w14:paraId="18A69ED5" w14:textId="77777777" w:rsidR="00DF027C" w:rsidRPr="004F0028" w:rsidRDefault="00DF027C">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B192" w14:textId="77777777" w:rsidR="006572AA" w:rsidRDefault="006572AA">
      <w:r>
        <w:separator/>
      </w:r>
    </w:p>
    <w:p w14:paraId="14DB1811" w14:textId="77777777" w:rsidR="006572AA" w:rsidRDefault="006572AA"/>
  </w:footnote>
  <w:footnote w:type="continuationSeparator" w:id="0">
    <w:p w14:paraId="3BE731EB" w14:textId="77777777" w:rsidR="006572AA" w:rsidRDefault="006572AA">
      <w:r>
        <w:continuationSeparator/>
      </w:r>
    </w:p>
    <w:p w14:paraId="2F72D6CB" w14:textId="77777777" w:rsidR="006572AA" w:rsidRDefault="006572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rsidRPr="004F0028" w14:paraId="0E305AC2" w14:textId="77777777" w:rsidTr="00360494">
      <w:trPr>
        <w:trHeight w:val="978"/>
      </w:trPr>
      <w:tc>
        <w:tcPr>
          <w:tcW w:w="10035" w:type="dxa"/>
          <w:tcBorders>
            <w:top w:val="nil"/>
            <w:left w:val="nil"/>
            <w:bottom w:val="single" w:sz="36" w:space="0" w:color="34ABA2" w:themeColor="accent3"/>
            <w:right w:val="nil"/>
          </w:tcBorders>
        </w:tcPr>
        <w:p w14:paraId="7913F87A" w14:textId="77777777" w:rsidR="00D077E9" w:rsidRPr="004F0028" w:rsidRDefault="00D077E9">
          <w:pPr>
            <w:pStyle w:val="Cabealho"/>
            <w:rPr>
              <w:lang w:val="pt-BR"/>
            </w:rPr>
          </w:pPr>
        </w:p>
      </w:tc>
    </w:tr>
  </w:tbl>
  <w:p w14:paraId="70167075" w14:textId="77777777" w:rsidR="00D077E9" w:rsidRPr="004F0028" w:rsidRDefault="00D077E9" w:rsidP="00D077E9">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4DA"/>
    <w:multiLevelType w:val="multilevel"/>
    <w:tmpl w:val="8C38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C2399"/>
    <w:multiLevelType w:val="hybridMultilevel"/>
    <w:tmpl w:val="9CA851D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380544"/>
    <w:multiLevelType w:val="hybridMultilevel"/>
    <w:tmpl w:val="AB7E6D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600C7D"/>
    <w:multiLevelType w:val="multilevel"/>
    <w:tmpl w:val="814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CA29F4"/>
    <w:multiLevelType w:val="multilevel"/>
    <w:tmpl w:val="4FC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C170BF"/>
    <w:multiLevelType w:val="hybridMultilevel"/>
    <w:tmpl w:val="DBACF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E090E75"/>
    <w:multiLevelType w:val="hybridMultilevel"/>
    <w:tmpl w:val="855C7C5C"/>
    <w:lvl w:ilvl="0" w:tplc="04160001">
      <w:start w:val="1"/>
      <w:numFmt w:val="bullet"/>
      <w:lvlText w:val=""/>
      <w:lvlJc w:val="left"/>
      <w:pPr>
        <w:ind w:left="778" w:hanging="360"/>
      </w:pPr>
      <w:rPr>
        <w:rFonts w:ascii="Symbol" w:hAnsi="Symbol" w:hint="default"/>
      </w:rPr>
    </w:lvl>
    <w:lvl w:ilvl="1" w:tplc="04160003" w:tentative="1">
      <w:start w:val="1"/>
      <w:numFmt w:val="bullet"/>
      <w:lvlText w:val="o"/>
      <w:lvlJc w:val="left"/>
      <w:pPr>
        <w:ind w:left="1498" w:hanging="360"/>
      </w:pPr>
      <w:rPr>
        <w:rFonts w:ascii="Courier New" w:hAnsi="Courier New" w:cs="Courier New" w:hint="default"/>
      </w:rPr>
    </w:lvl>
    <w:lvl w:ilvl="2" w:tplc="04160005" w:tentative="1">
      <w:start w:val="1"/>
      <w:numFmt w:val="bullet"/>
      <w:lvlText w:val=""/>
      <w:lvlJc w:val="left"/>
      <w:pPr>
        <w:ind w:left="2218" w:hanging="360"/>
      </w:pPr>
      <w:rPr>
        <w:rFonts w:ascii="Wingdings" w:hAnsi="Wingdings" w:hint="default"/>
      </w:rPr>
    </w:lvl>
    <w:lvl w:ilvl="3" w:tplc="04160001" w:tentative="1">
      <w:start w:val="1"/>
      <w:numFmt w:val="bullet"/>
      <w:lvlText w:val=""/>
      <w:lvlJc w:val="left"/>
      <w:pPr>
        <w:ind w:left="2938" w:hanging="360"/>
      </w:pPr>
      <w:rPr>
        <w:rFonts w:ascii="Symbol" w:hAnsi="Symbol" w:hint="default"/>
      </w:rPr>
    </w:lvl>
    <w:lvl w:ilvl="4" w:tplc="04160003" w:tentative="1">
      <w:start w:val="1"/>
      <w:numFmt w:val="bullet"/>
      <w:lvlText w:val="o"/>
      <w:lvlJc w:val="left"/>
      <w:pPr>
        <w:ind w:left="3658" w:hanging="360"/>
      </w:pPr>
      <w:rPr>
        <w:rFonts w:ascii="Courier New" w:hAnsi="Courier New" w:cs="Courier New" w:hint="default"/>
      </w:rPr>
    </w:lvl>
    <w:lvl w:ilvl="5" w:tplc="04160005" w:tentative="1">
      <w:start w:val="1"/>
      <w:numFmt w:val="bullet"/>
      <w:lvlText w:val=""/>
      <w:lvlJc w:val="left"/>
      <w:pPr>
        <w:ind w:left="4378" w:hanging="360"/>
      </w:pPr>
      <w:rPr>
        <w:rFonts w:ascii="Wingdings" w:hAnsi="Wingdings" w:hint="default"/>
      </w:rPr>
    </w:lvl>
    <w:lvl w:ilvl="6" w:tplc="04160001" w:tentative="1">
      <w:start w:val="1"/>
      <w:numFmt w:val="bullet"/>
      <w:lvlText w:val=""/>
      <w:lvlJc w:val="left"/>
      <w:pPr>
        <w:ind w:left="5098" w:hanging="360"/>
      </w:pPr>
      <w:rPr>
        <w:rFonts w:ascii="Symbol" w:hAnsi="Symbol" w:hint="default"/>
      </w:rPr>
    </w:lvl>
    <w:lvl w:ilvl="7" w:tplc="04160003" w:tentative="1">
      <w:start w:val="1"/>
      <w:numFmt w:val="bullet"/>
      <w:lvlText w:val="o"/>
      <w:lvlJc w:val="left"/>
      <w:pPr>
        <w:ind w:left="5818" w:hanging="360"/>
      </w:pPr>
      <w:rPr>
        <w:rFonts w:ascii="Courier New" w:hAnsi="Courier New" w:cs="Courier New" w:hint="default"/>
      </w:rPr>
    </w:lvl>
    <w:lvl w:ilvl="8" w:tplc="04160005" w:tentative="1">
      <w:start w:val="1"/>
      <w:numFmt w:val="bullet"/>
      <w:lvlText w:val=""/>
      <w:lvlJc w:val="left"/>
      <w:pPr>
        <w:ind w:left="6538" w:hanging="360"/>
      </w:pPr>
      <w:rPr>
        <w:rFonts w:ascii="Wingdings" w:hAnsi="Wingdings" w:hint="default"/>
      </w:rPr>
    </w:lvl>
  </w:abstractNum>
  <w:abstractNum w:abstractNumId="7" w15:restartNumberingAfterBreak="0">
    <w:nsid w:val="4079265D"/>
    <w:multiLevelType w:val="multilevel"/>
    <w:tmpl w:val="DF3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811D52"/>
    <w:multiLevelType w:val="multilevel"/>
    <w:tmpl w:val="1A48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F17975"/>
    <w:multiLevelType w:val="multilevel"/>
    <w:tmpl w:val="B07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864887"/>
    <w:multiLevelType w:val="hybridMultilevel"/>
    <w:tmpl w:val="28942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EA31737"/>
    <w:multiLevelType w:val="hybridMultilevel"/>
    <w:tmpl w:val="8B4092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74A0C57"/>
    <w:multiLevelType w:val="hybridMultilevel"/>
    <w:tmpl w:val="529EF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87837632">
    <w:abstractNumId w:val="6"/>
  </w:num>
  <w:num w:numId="2" w16cid:durableId="874001039">
    <w:abstractNumId w:val="10"/>
  </w:num>
  <w:num w:numId="3" w16cid:durableId="1345984120">
    <w:abstractNumId w:val="9"/>
  </w:num>
  <w:num w:numId="4" w16cid:durableId="936061959">
    <w:abstractNumId w:val="4"/>
  </w:num>
  <w:num w:numId="5" w16cid:durableId="1193304431">
    <w:abstractNumId w:val="7"/>
  </w:num>
  <w:num w:numId="6" w16cid:durableId="602613517">
    <w:abstractNumId w:val="3"/>
  </w:num>
  <w:num w:numId="7" w16cid:durableId="1677682574">
    <w:abstractNumId w:val="8"/>
  </w:num>
  <w:num w:numId="8" w16cid:durableId="89131435">
    <w:abstractNumId w:val="0"/>
  </w:num>
  <w:num w:numId="9" w16cid:durableId="1710689908">
    <w:abstractNumId w:val="2"/>
  </w:num>
  <w:num w:numId="10" w16cid:durableId="1243683256">
    <w:abstractNumId w:val="11"/>
  </w:num>
  <w:num w:numId="11" w16cid:durableId="371156656">
    <w:abstractNumId w:val="5"/>
  </w:num>
  <w:num w:numId="12" w16cid:durableId="1388071582">
    <w:abstractNumId w:val="12"/>
  </w:num>
  <w:num w:numId="13" w16cid:durableId="435518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E8"/>
    <w:rsid w:val="0000739A"/>
    <w:rsid w:val="0002482E"/>
    <w:rsid w:val="00026B8C"/>
    <w:rsid w:val="00050324"/>
    <w:rsid w:val="000766E5"/>
    <w:rsid w:val="000A0150"/>
    <w:rsid w:val="000D44AF"/>
    <w:rsid w:val="000E5539"/>
    <w:rsid w:val="000E63C9"/>
    <w:rsid w:val="00110DF2"/>
    <w:rsid w:val="00130E9D"/>
    <w:rsid w:val="00150A6D"/>
    <w:rsid w:val="00185B35"/>
    <w:rsid w:val="001A1C1F"/>
    <w:rsid w:val="001B6E75"/>
    <w:rsid w:val="001E739F"/>
    <w:rsid w:val="001F2BC8"/>
    <w:rsid w:val="001F4C55"/>
    <w:rsid w:val="001F5F6B"/>
    <w:rsid w:val="002007D2"/>
    <w:rsid w:val="00200D0F"/>
    <w:rsid w:val="00217CDB"/>
    <w:rsid w:val="00222F64"/>
    <w:rsid w:val="00243EBC"/>
    <w:rsid w:val="00246A35"/>
    <w:rsid w:val="00252886"/>
    <w:rsid w:val="00274218"/>
    <w:rsid w:val="00284348"/>
    <w:rsid w:val="002C43A4"/>
    <w:rsid w:val="002C5E7A"/>
    <w:rsid w:val="002D0848"/>
    <w:rsid w:val="002E44C4"/>
    <w:rsid w:val="002F51F5"/>
    <w:rsid w:val="002F69E6"/>
    <w:rsid w:val="00306708"/>
    <w:rsid w:val="00312137"/>
    <w:rsid w:val="00313E2F"/>
    <w:rsid w:val="00330359"/>
    <w:rsid w:val="0033762F"/>
    <w:rsid w:val="003603D9"/>
    <w:rsid w:val="00360494"/>
    <w:rsid w:val="00366C7E"/>
    <w:rsid w:val="003725C8"/>
    <w:rsid w:val="00384EA3"/>
    <w:rsid w:val="003A39A1"/>
    <w:rsid w:val="003B08C8"/>
    <w:rsid w:val="003C2191"/>
    <w:rsid w:val="003D3863"/>
    <w:rsid w:val="003D5E2F"/>
    <w:rsid w:val="003E5E2F"/>
    <w:rsid w:val="00401AFD"/>
    <w:rsid w:val="004110DE"/>
    <w:rsid w:val="00412D4E"/>
    <w:rsid w:val="0042053B"/>
    <w:rsid w:val="00434C4E"/>
    <w:rsid w:val="0044085A"/>
    <w:rsid w:val="004817BC"/>
    <w:rsid w:val="004838EE"/>
    <w:rsid w:val="00492D77"/>
    <w:rsid w:val="00492FFB"/>
    <w:rsid w:val="004B0E58"/>
    <w:rsid w:val="004B21A5"/>
    <w:rsid w:val="004C07D3"/>
    <w:rsid w:val="004E35E9"/>
    <w:rsid w:val="004E684A"/>
    <w:rsid w:val="004F0028"/>
    <w:rsid w:val="004F4268"/>
    <w:rsid w:val="004F7662"/>
    <w:rsid w:val="005037F0"/>
    <w:rsid w:val="00516A86"/>
    <w:rsid w:val="005275F6"/>
    <w:rsid w:val="005310AD"/>
    <w:rsid w:val="005476A5"/>
    <w:rsid w:val="00554062"/>
    <w:rsid w:val="00565AE8"/>
    <w:rsid w:val="00572102"/>
    <w:rsid w:val="005C6745"/>
    <w:rsid w:val="005C79F4"/>
    <w:rsid w:val="005F1BB0"/>
    <w:rsid w:val="006007B2"/>
    <w:rsid w:val="00606585"/>
    <w:rsid w:val="00654339"/>
    <w:rsid w:val="00656C4D"/>
    <w:rsid w:val="006572AA"/>
    <w:rsid w:val="00695DEA"/>
    <w:rsid w:val="006A3092"/>
    <w:rsid w:val="006E365B"/>
    <w:rsid w:val="006E5716"/>
    <w:rsid w:val="0070749F"/>
    <w:rsid w:val="007302B3"/>
    <w:rsid w:val="00730733"/>
    <w:rsid w:val="00730E3A"/>
    <w:rsid w:val="00736AAF"/>
    <w:rsid w:val="00743405"/>
    <w:rsid w:val="00757F83"/>
    <w:rsid w:val="00765B2A"/>
    <w:rsid w:val="007836AA"/>
    <w:rsid w:val="00783A34"/>
    <w:rsid w:val="007B1CD7"/>
    <w:rsid w:val="007C6B52"/>
    <w:rsid w:val="007D16C5"/>
    <w:rsid w:val="007E093A"/>
    <w:rsid w:val="007E7701"/>
    <w:rsid w:val="00861816"/>
    <w:rsid w:val="00862FE4"/>
    <w:rsid w:val="0086389A"/>
    <w:rsid w:val="00865F3F"/>
    <w:rsid w:val="0087095B"/>
    <w:rsid w:val="0087605E"/>
    <w:rsid w:val="00876949"/>
    <w:rsid w:val="008A33E5"/>
    <w:rsid w:val="008B1FEE"/>
    <w:rsid w:val="008B590B"/>
    <w:rsid w:val="00903336"/>
    <w:rsid w:val="00903C32"/>
    <w:rsid w:val="00907D36"/>
    <w:rsid w:val="00916B16"/>
    <w:rsid w:val="009173B9"/>
    <w:rsid w:val="0093335D"/>
    <w:rsid w:val="0093613E"/>
    <w:rsid w:val="00943026"/>
    <w:rsid w:val="009513AD"/>
    <w:rsid w:val="00951737"/>
    <w:rsid w:val="009522FD"/>
    <w:rsid w:val="00960CD7"/>
    <w:rsid w:val="00966B81"/>
    <w:rsid w:val="00970FD8"/>
    <w:rsid w:val="00992FA1"/>
    <w:rsid w:val="00994E15"/>
    <w:rsid w:val="009A433F"/>
    <w:rsid w:val="009C0564"/>
    <w:rsid w:val="009C7720"/>
    <w:rsid w:val="009E5C56"/>
    <w:rsid w:val="009F2C08"/>
    <w:rsid w:val="00A23AFA"/>
    <w:rsid w:val="00A31B3E"/>
    <w:rsid w:val="00A42E5E"/>
    <w:rsid w:val="00A532F3"/>
    <w:rsid w:val="00A8489E"/>
    <w:rsid w:val="00A914FB"/>
    <w:rsid w:val="00AA4C66"/>
    <w:rsid w:val="00AB02A7"/>
    <w:rsid w:val="00AC29F3"/>
    <w:rsid w:val="00AF00C6"/>
    <w:rsid w:val="00B231E5"/>
    <w:rsid w:val="00B4708A"/>
    <w:rsid w:val="00B560ED"/>
    <w:rsid w:val="00B60E4F"/>
    <w:rsid w:val="00B77124"/>
    <w:rsid w:val="00B96096"/>
    <w:rsid w:val="00BA3D49"/>
    <w:rsid w:val="00BB32A6"/>
    <w:rsid w:val="00BD5056"/>
    <w:rsid w:val="00BD69E4"/>
    <w:rsid w:val="00BF0238"/>
    <w:rsid w:val="00C02B87"/>
    <w:rsid w:val="00C3470E"/>
    <w:rsid w:val="00C4086D"/>
    <w:rsid w:val="00C56405"/>
    <w:rsid w:val="00C85003"/>
    <w:rsid w:val="00CA1896"/>
    <w:rsid w:val="00CB19F8"/>
    <w:rsid w:val="00CB5B28"/>
    <w:rsid w:val="00CF5371"/>
    <w:rsid w:val="00CF5FAD"/>
    <w:rsid w:val="00D0323A"/>
    <w:rsid w:val="00D0559F"/>
    <w:rsid w:val="00D077E9"/>
    <w:rsid w:val="00D16371"/>
    <w:rsid w:val="00D16F7D"/>
    <w:rsid w:val="00D42CB7"/>
    <w:rsid w:val="00D5413D"/>
    <w:rsid w:val="00D570A9"/>
    <w:rsid w:val="00D66D64"/>
    <w:rsid w:val="00D70D02"/>
    <w:rsid w:val="00D75192"/>
    <w:rsid w:val="00D770C7"/>
    <w:rsid w:val="00D86945"/>
    <w:rsid w:val="00D90290"/>
    <w:rsid w:val="00D90388"/>
    <w:rsid w:val="00DC21C8"/>
    <w:rsid w:val="00DD152F"/>
    <w:rsid w:val="00DE10F3"/>
    <w:rsid w:val="00DE213F"/>
    <w:rsid w:val="00DF027C"/>
    <w:rsid w:val="00E00A32"/>
    <w:rsid w:val="00E22ACD"/>
    <w:rsid w:val="00E33D52"/>
    <w:rsid w:val="00E57C66"/>
    <w:rsid w:val="00E620B0"/>
    <w:rsid w:val="00E81B40"/>
    <w:rsid w:val="00E9103C"/>
    <w:rsid w:val="00EB476C"/>
    <w:rsid w:val="00EF555B"/>
    <w:rsid w:val="00F027BB"/>
    <w:rsid w:val="00F05BD3"/>
    <w:rsid w:val="00F10EAC"/>
    <w:rsid w:val="00F11DCF"/>
    <w:rsid w:val="00F12B3D"/>
    <w:rsid w:val="00F162EA"/>
    <w:rsid w:val="00F3142E"/>
    <w:rsid w:val="00F341D1"/>
    <w:rsid w:val="00F52D27"/>
    <w:rsid w:val="00F83527"/>
    <w:rsid w:val="00F85CB6"/>
    <w:rsid w:val="00FD583F"/>
    <w:rsid w:val="00FD7488"/>
    <w:rsid w:val="00FE5A65"/>
    <w:rsid w:val="00FF16B4"/>
    <w:rsid w:val="0843853B"/>
    <w:rsid w:val="089842F5"/>
    <w:rsid w:val="092839B3"/>
    <w:rsid w:val="0D0063E8"/>
    <w:rsid w:val="0F0C1C23"/>
    <w:rsid w:val="0FAFB3C8"/>
    <w:rsid w:val="1624B5C0"/>
    <w:rsid w:val="162643C4"/>
    <w:rsid w:val="1741E0D9"/>
    <w:rsid w:val="17CD5E60"/>
    <w:rsid w:val="17D3C87B"/>
    <w:rsid w:val="19349CBE"/>
    <w:rsid w:val="1AA10AC3"/>
    <w:rsid w:val="1C7564A0"/>
    <w:rsid w:val="1D61D054"/>
    <w:rsid w:val="21D3F3B6"/>
    <w:rsid w:val="23C94785"/>
    <w:rsid w:val="23E7EB24"/>
    <w:rsid w:val="24343B2B"/>
    <w:rsid w:val="26F79E9E"/>
    <w:rsid w:val="270BCF55"/>
    <w:rsid w:val="2B41CA54"/>
    <w:rsid w:val="2B61EA0F"/>
    <w:rsid w:val="2B90E984"/>
    <w:rsid w:val="2C91D096"/>
    <w:rsid w:val="2DEEF737"/>
    <w:rsid w:val="2EC86ACA"/>
    <w:rsid w:val="330140AB"/>
    <w:rsid w:val="375A4E36"/>
    <w:rsid w:val="37B23478"/>
    <w:rsid w:val="3BF41A21"/>
    <w:rsid w:val="3CCAC113"/>
    <w:rsid w:val="3E9F1267"/>
    <w:rsid w:val="3F0E74E1"/>
    <w:rsid w:val="3F8BEFC4"/>
    <w:rsid w:val="41359AFC"/>
    <w:rsid w:val="41DBBC3B"/>
    <w:rsid w:val="43C35D23"/>
    <w:rsid w:val="4500529C"/>
    <w:rsid w:val="45C9AEA6"/>
    <w:rsid w:val="4764E954"/>
    <w:rsid w:val="47B83950"/>
    <w:rsid w:val="49A927D6"/>
    <w:rsid w:val="4E04A241"/>
    <w:rsid w:val="4F1FC2EA"/>
    <w:rsid w:val="50B1E0ED"/>
    <w:rsid w:val="51C69C68"/>
    <w:rsid w:val="52A2366F"/>
    <w:rsid w:val="57239647"/>
    <w:rsid w:val="5834736B"/>
    <w:rsid w:val="58B8C1E2"/>
    <w:rsid w:val="58DF7EED"/>
    <w:rsid w:val="59A4853B"/>
    <w:rsid w:val="5A836458"/>
    <w:rsid w:val="5A887E20"/>
    <w:rsid w:val="5B198D51"/>
    <w:rsid w:val="5ECEF333"/>
    <w:rsid w:val="5FAFB1CA"/>
    <w:rsid w:val="64915284"/>
    <w:rsid w:val="66372710"/>
    <w:rsid w:val="68D87E11"/>
    <w:rsid w:val="691E17EC"/>
    <w:rsid w:val="6AE85A73"/>
    <w:rsid w:val="6AFA5D20"/>
    <w:rsid w:val="6B530FF5"/>
    <w:rsid w:val="6BD40495"/>
    <w:rsid w:val="6F136207"/>
    <w:rsid w:val="70B70697"/>
    <w:rsid w:val="71EBBCB7"/>
    <w:rsid w:val="7241CB78"/>
    <w:rsid w:val="75E5F8A2"/>
    <w:rsid w:val="771E3CDC"/>
    <w:rsid w:val="7C545D58"/>
    <w:rsid w:val="7CACE3F5"/>
  </w:rsids>
  <m:mathPr>
    <m:mathFont m:val="Cambria Math"/>
    <m:brkBin m:val="before"/>
    <m:brkBinSub m:val="--"/>
    <m:smallFrac m:val="0"/>
    <m:dispDef/>
    <m:lMargin m:val="1440"/>
    <m:rMargin m:val="1440"/>
    <m:defJc m:val="centerGroup"/>
    <m:wrapIndent m:val="1440"/>
    <m:intLim m:val="subSup"/>
    <m:naryLim m:val="undOvr"/>
  </m:mathPr>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FCB16"/>
  <w15:docId w15:val="{273541E3-E758-4A2B-AAFA-B655C929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7D2"/>
    <w:pPr>
      <w:spacing w:after="0"/>
    </w:pPr>
    <w:rPr>
      <w:rFonts w:eastAsiaTheme="minorEastAsia"/>
      <w:b/>
      <w:color w:val="082A75" w:themeColor="text2"/>
      <w:sz w:val="28"/>
      <w:szCs w:val="22"/>
    </w:rPr>
  </w:style>
  <w:style w:type="paragraph" w:styleId="Ttulo1">
    <w:name w:val="heading 1"/>
    <w:basedOn w:val="Normal"/>
    <w:link w:val="Ttulo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har"/>
    <w:uiPriority w:val="4"/>
    <w:qFormat/>
    <w:rsid w:val="00DF027C"/>
    <w:pPr>
      <w:keepNext/>
      <w:spacing w:after="240" w:line="240" w:lineRule="auto"/>
      <w:outlineLvl w:val="1"/>
    </w:pPr>
    <w:rPr>
      <w:rFonts w:eastAsiaTheme="majorEastAsia" w:cstheme="majorBidi"/>
      <w:b w:val="0"/>
      <w:sz w:val="3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sz w:val="16"/>
      <w:szCs w:val="16"/>
    </w:rPr>
  </w:style>
  <w:style w:type="paragraph" w:styleId="Ttulo">
    <w:name w:val="Title"/>
    <w:basedOn w:val="Normal"/>
    <w:link w:val="Ttulo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har">
    <w:name w:val="Título Char"/>
    <w:basedOn w:val="Fontepargpadro"/>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har"/>
    <w:uiPriority w:val="2"/>
    <w:qFormat/>
    <w:rsid w:val="00D86945"/>
    <w:pPr>
      <w:framePr w:hSpace="180" w:wrap="around" w:vAnchor="text" w:hAnchor="margin" w:y="1167"/>
    </w:pPr>
    <w:rPr>
      <w:b w:val="0"/>
      <w:caps/>
      <w:spacing w:val="20"/>
      <w:sz w:val="32"/>
    </w:rPr>
  </w:style>
  <w:style w:type="character" w:customStyle="1" w:styleId="SubttuloChar">
    <w:name w:val="Subtítulo Char"/>
    <w:basedOn w:val="Fontepargpadro"/>
    <w:link w:val="Subttulo"/>
    <w:uiPriority w:val="2"/>
    <w:rsid w:val="00D86945"/>
    <w:rPr>
      <w:rFonts w:eastAsiaTheme="minorEastAsia"/>
      <w:caps/>
      <w:color w:val="082A75" w:themeColor="text2"/>
      <w:spacing w:val="20"/>
      <w:sz w:val="32"/>
      <w:szCs w:val="22"/>
    </w:rPr>
  </w:style>
  <w:style w:type="character" w:customStyle="1" w:styleId="Ttulo1Char">
    <w:name w:val="Título 1 Char"/>
    <w:basedOn w:val="Fontepargpadro"/>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Cabealho">
    <w:name w:val="header"/>
    <w:basedOn w:val="Normal"/>
    <w:link w:val="CabealhoChar"/>
    <w:uiPriority w:val="8"/>
    <w:unhideWhenUsed/>
    <w:rsid w:val="005037F0"/>
  </w:style>
  <w:style w:type="character" w:customStyle="1" w:styleId="CabealhoChar">
    <w:name w:val="Cabeçalho Char"/>
    <w:basedOn w:val="Fontepargpadro"/>
    <w:link w:val="Cabealho"/>
    <w:uiPriority w:val="8"/>
    <w:rsid w:val="0093335D"/>
  </w:style>
  <w:style w:type="paragraph" w:styleId="Rodap">
    <w:name w:val="footer"/>
    <w:basedOn w:val="Normal"/>
    <w:link w:val="RodapChar"/>
    <w:uiPriority w:val="99"/>
    <w:unhideWhenUsed/>
    <w:rsid w:val="005037F0"/>
  </w:style>
  <w:style w:type="character" w:customStyle="1" w:styleId="RodapChar">
    <w:name w:val="Rodapé Char"/>
    <w:basedOn w:val="Fontepargpadro"/>
    <w:link w:val="Rodap"/>
    <w:uiPriority w:val="99"/>
    <w:rsid w:val="005037F0"/>
    <w:rPr>
      <w:sz w:val="24"/>
      <w:szCs w:val="24"/>
    </w:rPr>
  </w:style>
  <w:style w:type="paragraph" w:customStyle="1" w:styleId="Nome">
    <w:name w:val="Nome"/>
    <w:basedOn w:val="Normal"/>
    <w:uiPriority w:val="3"/>
    <w:qFormat/>
    <w:rsid w:val="00B231E5"/>
    <w:pPr>
      <w:spacing w:line="240" w:lineRule="auto"/>
      <w:jc w:val="right"/>
    </w:pPr>
  </w:style>
  <w:style w:type="character" w:customStyle="1" w:styleId="Ttulo2Char">
    <w:name w:val="Título 2 Char"/>
    <w:basedOn w:val="Fontepargpadro"/>
    <w:link w:val="Ttulo2"/>
    <w:uiPriority w:val="4"/>
    <w:rsid w:val="00DF027C"/>
    <w:rPr>
      <w:rFonts w:eastAsiaTheme="majorEastAsia" w:cstheme="majorBidi"/>
      <w:color w:val="082A75" w:themeColor="text2"/>
      <w:sz w:val="36"/>
      <w:szCs w:val="26"/>
    </w:rPr>
  </w:style>
  <w:style w:type="table" w:styleId="Tabelacomgrade">
    <w:name w:val="Table Grid"/>
    <w:basedOn w:val="Tabe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unhideWhenUsed/>
    <w:rsid w:val="00D86945"/>
    <w:rPr>
      <w:color w:val="808080"/>
    </w:rPr>
  </w:style>
  <w:style w:type="paragraph" w:customStyle="1" w:styleId="Contedo">
    <w:name w:val="Conteúdo"/>
    <w:basedOn w:val="Normal"/>
    <w:link w:val="CaracteresdoContedo"/>
    <w:qFormat/>
    <w:rsid w:val="00DF027C"/>
    <w:rPr>
      <w:b w:val="0"/>
    </w:rPr>
  </w:style>
  <w:style w:type="paragraph" w:customStyle="1" w:styleId="Textodenfase">
    <w:name w:val="Texto de Ênfase"/>
    <w:basedOn w:val="Normal"/>
    <w:link w:val="CaracteredoTextodenfase"/>
    <w:qFormat/>
    <w:rsid w:val="00DF027C"/>
  </w:style>
  <w:style w:type="character" w:customStyle="1" w:styleId="CaracteresdoContedo">
    <w:name w:val="Caracteres do Conteúdo"/>
    <w:basedOn w:val="Fontepargpadro"/>
    <w:link w:val="Contedo"/>
    <w:rsid w:val="00DF027C"/>
    <w:rPr>
      <w:rFonts w:eastAsiaTheme="minorEastAsia"/>
      <w:color w:val="082A75" w:themeColor="text2"/>
      <w:sz w:val="28"/>
      <w:szCs w:val="22"/>
    </w:rPr>
  </w:style>
  <w:style w:type="character" w:customStyle="1" w:styleId="CaracteredoTextodenfase">
    <w:name w:val="Caractere do Texto de Ênfase"/>
    <w:basedOn w:val="Fontepargpadro"/>
    <w:link w:val="Textodenfase"/>
    <w:rsid w:val="00DF027C"/>
    <w:rPr>
      <w:rFonts w:eastAsiaTheme="minorEastAsia"/>
      <w:b/>
      <w:color w:val="082A75" w:themeColor="text2"/>
      <w:sz w:val="28"/>
      <w:szCs w:val="22"/>
    </w:rPr>
  </w:style>
  <w:style w:type="paragraph" w:styleId="CabealhodoSumrio">
    <w:name w:val="TOC Heading"/>
    <w:basedOn w:val="Ttulo1"/>
    <w:next w:val="Normal"/>
    <w:uiPriority w:val="39"/>
    <w:unhideWhenUsed/>
    <w:qFormat/>
    <w:rsid w:val="00554062"/>
    <w:pPr>
      <w:keepLines/>
      <w:spacing w:after="0" w:line="259" w:lineRule="auto"/>
      <w:outlineLvl w:val="9"/>
    </w:pPr>
    <w:rPr>
      <w:b w:val="0"/>
      <w:color w:val="013A57" w:themeColor="accent1" w:themeShade="BF"/>
      <w:kern w:val="0"/>
      <w:sz w:val="32"/>
      <w:lang w:val="pt-BR" w:eastAsia="pt-BR"/>
    </w:rPr>
  </w:style>
  <w:style w:type="paragraph" w:styleId="Sumrio1">
    <w:name w:val="toc 1"/>
    <w:basedOn w:val="Normal"/>
    <w:next w:val="Normal"/>
    <w:autoRedefine/>
    <w:uiPriority w:val="39"/>
    <w:unhideWhenUsed/>
    <w:rsid w:val="00554062"/>
    <w:pPr>
      <w:spacing w:after="100"/>
    </w:pPr>
  </w:style>
  <w:style w:type="paragraph" w:styleId="Sumrio2">
    <w:name w:val="toc 2"/>
    <w:basedOn w:val="Normal"/>
    <w:next w:val="Normal"/>
    <w:autoRedefine/>
    <w:uiPriority w:val="39"/>
    <w:unhideWhenUsed/>
    <w:rsid w:val="00554062"/>
    <w:pPr>
      <w:spacing w:after="100"/>
      <w:ind w:left="280"/>
    </w:pPr>
  </w:style>
  <w:style w:type="character" w:styleId="Hyperlink">
    <w:name w:val="Hyperlink"/>
    <w:basedOn w:val="Fontepargpadro"/>
    <w:uiPriority w:val="99"/>
    <w:unhideWhenUsed/>
    <w:rsid w:val="00554062"/>
    <w:rPr>
      <w:color w:val="3592CF" w:themeColor="hyperlink"/>
      <w:u w:val="single"/>
    </w:rPr>
  </w:style>
  <w:style w:type="paragraph" w:styleId="PargrafodaLista">
    <w:name w:val="List Paragraph"/>
    <w:basedOn w:val="Normal"/>
    <w:uiPriority w:val="34"/>
    <w:unhideWhenUsed/>
    <w:qFormat/>
    <w:rsid w:val="009522FD"/>
    <w:pPr>
      <w:ind w:left="720"/>
      <w:contextualSpacing/>
    </w:pPr>
  </w:style>
  <w:style w:type="character" w:styleId="MenoPendente">
    <w:name w:val="Unresolved Mention"/>
    <w:basedOn w:val="Fontepargpadro"/>
    <w:uiPriority w:val="99"/>
    <w:semiHidden/>
    <w:unhideWhenUsed/>
    <w:rsid w:val="00876949"/>
    <w:rPr>
      <w:color w:val="605E5C"/>
      <w:shd w:val="clear" w:color="auto" w:fill="E1DFDD"/>
    </w:rPr>
  </w:style>
  <w:style w:type="paragraph" w:styleId="NormalWeb">
    <w:name w:val="Normal (Web)"/>
    <w:basedOn w:val="Normal"/>
    <w:uiPriority w:val="99"/>
    <w:semiHidden/>
    <w:unhideWhenUsed/>
    <w:rsid w:val="00695DEA"/>
    <w:rPr>
      <w:rFonts w:ascii="Times New Roman" w:hAnsi="Times New Roman" w:cs="Times New Roman"/>
      <w:sz w:val="24"/>
      <w:szCs w:val="24"/>
    </w:rPr>
  </w:style>
  <w:style w:type="character" w:styleId="Forte">
    <w:name w:val="Strong"/>
    <w:basedOn w:val="Fontepargpadro"/>
    <w:uiPriority w:val="22"/>
    <w:qFormat/>
    <w:rsid w:val="00C56405"/>
    <w:rPr>
      <w:b/>
      <w:bCs/>
    </w:rPr>
  </w:style>
  <w:style w:type="character" w:styleId="nfase">
    <w:name w:val="Emphasis"/>
    <w:basedOn w:val="Fontepargpadro"/>
    <w:uiPriority w:val="20"/>
    <w:qFormat/>
    <w:rsid w:val="00C564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repositorio.utfpr.edu.br/jspui/bitstream/1/1582/4/teoriacor.pdf" TargetMode="External"/><Relationship Id="rId26" Type="http://schemas.openxmlformats.org/officeDocument/2006/relationships/hyperlink" Target="https://codepen.io/matildarehm/pen/qgWZKV" TargetMode="External"/><Relationship Id="rId39" Type="http://schemas.openxmlformats.org/officeDocument/2006/relationships/hyperlink" Target="https://pt.pngtree.com/freepng/abstract-clean-geometric-background_3755286.html" TargetMode="External"/><Relationship Id="rId21" Type="http://schemas.openxmlformats.org/officeDocument/2006/relationships/hyperlink" Target="https://icon-icons.com/icon/pantone/117981?ii_item_modal=1&amp;ii_modal_origin=%2Fsearch%2Ficons%2Fpantone" TargetMode="External"/><Relationship Id="rId34" Type="http://schemas.openxmlformats.org/officeDocument/2006/relationships/hyperlink" Target="https://pt.wallpapers.com/papeis-de-parede/pintura-famosa-da-ultima-ceia-s7qc75kudqj01fh2.html" TargetMode="External"/><Relationship Id="rId42" Type="http://schemas.openxmlformats.org/officeDocument/2006/relationships/hyperlink" Target="https://br.freepik.com/vetores/tatuagem-flor-lotus-pesco%C3%A7o" TargetMode="External"/><Relationship Id="rId47" Type="http://schemas.openxmlformats.org/officeDocument/2006/relationships/hyperlink" Target="https://www.coreslovers.com/post/as-cores-falam-aprenda-a-escuta-las" TargetMode="External"/><Relationship Id="rId50" Type="http://schemas.openxmlformats.org/officeDocument/2006/relationships/hyperlink" Target="https://br.freepik.com/vetores/paleta-cores-praiana" TargetMode="External"/><Relationship Id="rId55" Type="http://schemas.openxmlformats.org/officeDocument/2006/relationships/hyperlink" Target="https://outmarketing.com.br/psicologia-das-cores-em-empresas-de-comunicacao-para-o-mercado-de-tecnologia/" TargetMode="External"/><Relationship Id="rId63" Type="http://schemas.openxmlformats.org/officeDocument/2006/relationships/hyperlink" Target="https://br.fiverr.com/christiansim/create-a-custom-pixel-art-wallpaper-background" TargetMode="External"/><Relationship Id="rId68" Type="http://schemas.openxmlformats.org/officeDocument/2006/relationships/hyperlink" Target="https://www.coreslovers.com/post/as-cores-falam-aprenda-a-escuta-las" TargetMode="External"/><Relationship Id="rId7" Type="http://schemas.openxmlformats.org/officeDocument/2006/relationships/endnotes" Target="endnotes.xml"/><Relationship Id="rId71" Type="http://schemas.openxmlformats.org/officeDocument/2006/relationships/hyperlink" Target="https://adalagoas.com.br/noticias/2130/raiz-coral-impressiona-todos-os-jurados-do-sbt" TargetMode="External"/><Relationship Id="rId2" Type="http://schemas.openxmlformats.org/officeDocument/2006/relationships/numbering" Target="numbering.xml"/><Relationship Id="rId16" Type="http://schemas.openxmlformats.org/officeDocument/2006/relationships/hyperlink" Target="https://img.freepik.com/premium-photo/colorful-lion-portrait_214966-4304.jpg" TargetMode="External"/><Relationship Id="rId29" Type="http://schemas.openxmlformats.org/officeDocument/2006/relationships/hyperlink" Target="https://pt.pngtree.com/so/c%C3%A9rebro-humano-colorido" TargetMode="External"/><Relationship Id="rId11" Type="http://schemas.openxmlformats.org/officeDocument/2006/relationships/header" Target="header1.xml"/><Relationship Id="rId24" Type="http://schemas.openxmlformats.org/officeDocument/2006/relationships/hyperlink" Target="https://douglasabnovato.medium.com/um-quiz-app-com-html-css-e-js-72f3f4a1b0e7" TargetMode="External"/><Relationship Id="rId32" Type="http://schemas.openxmlformats.org/officeDocument/2006/relationships/hyperlink" Target="https://pt.wikipedia.org/wiki/Ficheiro:Johannes_Vermeer_(1632-1675)_-_The_Girl_With_The_Pearl_Earring_(1665).jpg" TargetMode="External"/><Relationship Id="rId37" Type="http://schemas.openxmlformats.org/officeDocument/2006/relationships/hyperlink" Target="https://viciodapoesia.com/2013/11/22/o-balouco-de-fragonard-lido-por-jorge-de-sena/" TargetMode="External"/><Relationship Id="rId40" Type="http://schemas.openxmlformats.org/officeDocument/2006/relationships/hyperlink" Target="https://br.freepik.com/vetores/tatuagem-flor-lotus-pesco%C3%A7o" TargetMode="External"/><Relationship Id="rId45" Type="http://schemas.openxmlformats.org/officeDocument/2006/relationships/hyperlink" Target="https://conhecimentocientifico.r7.com/cores-quentes/" TargetMode="External"/><Relationship Id="rId53" Type="http://schemas.openxmlformats.org/officeDocument/2006/relationships/hyperlink" Target="https://br.freepik.com/vetores/paleta-cores-praiana" TargetMode="External"/><Relationship Id="rId58" Type="http://schemas.openxmlformats.org/officeDocument/2006/relationships/hyperlink" Target="https://www.executivebiz.com/articles/christopher-grady-cgs-cloud-tool-gets-fedramp-ok-to-host-govt-data" TargetMode="External"/><Relationship Id="rId66" Type="http://schemas.openxmlformats.org/officeDocument/2006/relationships/hyperlink" Target="https://www.researchgate.net/figure/Figura-1-Processo-de-game-design-segundo-Jesse-Schell_fig1_376873126" TargetMode="External"/><Relationship Id="rId7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andredib.com.br/wp-content/uploads/2024/11/brasilcores3.pdf" TargetMode="External"/><Relationship Id="rId23" Type="http://schemas.openxmlformats.org/officeDocument/2006/relationships/hyperlink" Target="https://www.youtube.com/watch?v=7b6HW8-67WE" TargetMode="External"/><Relationship Id="rId28" Type="http://schemas.openxmlformats.org/officeDocument/2006/relationships/hyperlink" Target="https://medium.com/@brunoguerrait/passo-a-passo-criando-um-cardboard-com-o-javascript-do-puro-ao-reactjs-793768339eba" TargetMode="External"/><Relationship Id="rId36" Type="http://schemas.openxmlformats.org/officeDocument/2006/relationships/hyperlink" Target="https://pt.wikipedia.org/wiki/Ficheiro:Karl_Briullov,_The_Last_Day_of_Pompeii_(1827%E2%80%931833).jpg" TargetMode="External"/><Relationship Id="rId49" Type="http://schemas.openxmlformats.org/officeDocument/2006/relationships/hyperlink" Target="https://www.coreslovers.com/post/as-cores-falam-aprenda-a-escuta-las" TargetMode="External"/><Relationship Id="rId57" Type="http://schemas.openxmlformats.org/officeDocument/2006/relationships/hyperlink" Target="https://br.freepik.com/vetores/paleta-cores-praiana" TargetMode="External"/><Relationship Id="rId61" Type="http://schemas.openxmlformats.org/officeDocument/2006/relationships/hyperlink" Target="https://pt.pngtree.com/so/c%C3%A9rebro-humano-colorido" TargetMode="External"/><Relationship Id="rId10" Type="http://schemas.openxmlformats.org/officeDocument/2006/relationships/image" Target="media/image3.png"/><Relationship Id="rId19" Type="http://schemas.openxmlformats.org/officeDocument/2006/relationships/hyperlink" Target="https://futuratintas.com.br/cores-estimulam-a-produtividade/?utm_source=chatgpt.com" TargetMode="External"/><Relationship Id="rId31" Type="http://schemas.openxmlformats.org/officeDocument/2006/relationships/hyperlink" Target="https://s2.glbimg.com/bZLPbT3KhUo3Cdnx6O-D-G8ZFOI=/smart/e.glbimg.com/og/ed/f/original/2018/01/31/paleta_de_cores.jpg" TargetMode="External"/><Relationship Id="rId44" Type="http://schemas.openxmlformats.org/officeDocument/2006/relationships/hyperlink" Target="https://pt.pngtree.com/so/c%C3%A9rebro-humano-colorido" TargetMode="External"/><Relationship Id="rId52" Type="http://schemas.openxmlformats.org/officeDocument/2006/relationships/hyperlink" Target="https://www.archdaily.com.br/br/797184/escola-em-alto-de-pinheiros-base-urbana-plus-pessoa-arquitetos/57edcc94e58ece3d82000062-school-in-alto-de-pinheiros-base-urbana-plus-pessoa-arquitetos-photo" TargetMode="External"/><Relationship Id="rId60" Type="http://schemas.openxmlformats.org/officeDocument/2006/relationships/hyperlink" Target="https://www.coreslovers.com/post/as-cores-falam-aprenda-a-escuta-las" TargetMode="External"/><Relationship Id="rId65" Type="http://schemas.openxmlformats.org/officeDocument/2006/relationships/hyperlink" Target="https://retrostylegames.com/outsourcing/gaming-background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devmedia.com.br/criando-grafico-de-pizza-com-css3/29061" TargetMode="External"/><Relationship Id="rId27" Type="http://schemas.openxmlformats.org/officeDocument/2006/relationships/hyperlink" Target="https://www.youtube.com/watch?v=gGtHHpimAao" TargetMode="External"/><Relationship Id="rId30" Type="http://schemas.openxmlformats.org/officeDocument/2006/relationships/hyperlink" Target="https://www.coreslovers.com/post/as-cores-falam-aprenda-a-escuta-las" TargetMode="External"/><Relationship Id="rId35" Type="http://schemas.openxmlformats.org/officeDocument/2006/relationships/hyperlink" Target="https://br.pinterest.com/pin/450008187770678224/" TargetMode="External"/><Relationship Id="rId43" Type="http://schemas.openxmlformats.org/officeDocument/2006/relationships/hyperlink" Target="https://www.coreslovers.com/post/as-cores-falam-aprenda-a-escuta-las" TargetMode="External"/><Relationship Id="rId48" Type="http://schemas.openxmlformats.org/officeDocument/2006/relationships/hyperlink" Target="https://br.freepik.com/vetores/paleta-cores-praiana" TargetMode="External"/><Relationship Id="rId56" Type="http://schemas.openxmlformats.org/officeDocument/2006/relationships/hyperlink" Target="https://www.executivebiz.com/articles/christopher-grady-cgs-cloud-tool-gets-fedramp-ok-to-host-govt-data" TargetMode="External"/><Relationship Id="rId64" Type="http://schemas.openxmlformats.org/officeDocument/2006/relationships/hyperlink" Target="https://www.youtube.com/watch?v=mKel_7FVmjk" TargetMode="External"/><Relationship Id="rId69" Type="http://schemas.openxmlformats.org/officeDocument/2006/relationships/hyperlink" Target="https://pt.pngtree.com/so/c%C3%A9rebro-humano-colorido" TargetMode="External"/><Relationship Id="rId8" Type="http://schemas.openxmlformats.org/officeDocument/2006/relationships/image" Target="media/image1.png"/><Relationship Id="rId51" Type="http://schemas.openxmlformats.org/officeDocument/2006/relationships/hyperlink" Target="https://zilliconstrutora.com.br/blog/cores-e-ambientes-como-ornar/" TargetMode="External"/><Relationship Id="rId72" Type="http://schemas.openxmlformats.org/officeDocument/2006/relationships/hyperlink" Target="https://pt.wikipedia.org/wiki/Ficheiro:Jacopo_Tintoretto_-_The_Last_Supper_-_WGA22649.jpg"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irp.cdn-website.com/f9858765/files/uploaded/As%20cores%20do%20meu%20mundo.pdf" TargetMode="External"/><Relationship Id="rId25" Type="http://schemas.openxmlformats.org/officeDocument/2006/relationships/hyperlink" Target="https://dev.to/madsstoumann/re-creating-a-pantone-color-deck-in-css-3108" TargetMode="External"/><Relationship Id="rId33" Type="http://schemas.openxmlformats.org/officeDocument/2006/relationships/hyperlink" Target="https://commons.wikimedia.org/wiki/File:Mestre_Ata%C3%ADde_-_Glorifica%C3%A7%C3%A3o_de_Nossa_Senhora_-_Igreja_de_S%C3%A3o_Francisco_2.jpg6" TargetMode="External"/><Relationship Id="rId38" Type="http://schemas.openxmlformats.org/officeDocument/2006/relationships/hyperlink" Target="https://pt.wikipedia.org/wiki/Ficheiro:Jacopo_Tintoretto_-_The_Last_Supper_-_WGA22649.jpg" TargetMode="External"/><Relationship Id="rId46" Type="http://schemas.openxmlformats.org/officeDocument/2006/relationships/hyperlink" Target="https://www.significados.com.br/cores-quentes-e-frias/" TargetMode="External"/><Relationship Id="rId59" Type="http://schemas.openxmlformats.org/officeDocument/2006/relationships/hyperlink" Target="https://www1.folha.uol.com.br/ilustrada/2023/11/avatar-frontiers-of-pandora-mostra-que-ubisoft-pode-aprender-com-seus-erros.shtml" TargetMode="External"/><Relationship Id="rId67" Type="http://schemas.openxmlformats.org/officeDocument/2006/relationships/hyperlink" Target="https://br.pinterest.com/janagomesrodrig/proposito-de-ora%C3%A7%C3%A3o/" TargetMode="External"/><Relationship Id="rId20" Type="http://schemas.openxmlformats.org/officeDocument/2006/relationships/hyperlink" Target="https://followthecolours.com.br/vermelho-50-curiosidades-interessantissimas-que-voce-nao-sabia-sobre-a-cor/?utm_source=chatgpt.com" TargetMode="External"/><Relationship Id="rId41" Type="http://schemas.openxmlformats.org/officeDocument/2006/relationships/hyperlink" Target="https://www.coreslovers.com/post/as-cores-falam-aprenda-a-escuta-las" TargetMode="External"/><Relationship Id="rId54" Type="http://schemas.openxmlformats.org/officeDocument/2006/relationships/hyperlink" Target="https://www.media.io/br/color-palette/blue-cyan-color-palette.html" TargetMode="External"/><Relationship Id="rId62" Type="http://schemas.openxmlformats.org/officeDocument/2006/relationships/hyperlink" Target="https://br.freepik.com/vetores/paleta-cores-praiana" TargetMode="External"/><Relationship Id="rId70" Type="http://schemas.openxmlformats.org/officeDocument/2006/relationships/hyperlink" Target="https://casavogue.globo.com/Interiores/Decor-do-dia/noticia/2018/02/decor-do-dia-banheiro-verde-com-toque-terracota.htm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Relat&#243;ri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4C8FCFC0414C1990C30F295FE797FB"/>
        <w:category>
          <w:name w:val="Geral"/>
          <w:gallery w:val="placeholder"/>
        </w:category>
        <w:types>
          <w:type w:val="bbPlcHdr"/>
        </w:types>
        <w:behaviors>
          <w:behavior w:val="content"/>
        </w:behaviors>
        <w:guid w:val="{8C25E6C4-3551-4931-8756-B57459DC1D8A}"/>
      </w:docPartPr>
      <w:docPartBody>
        <w:p w:rsidR="000378D8" w:rsidRDefault="00E23E50">
          <w:pPr>
            <w:pStyle w:val="2B4C8FCFC0414C1990C30F295FE797FB"/>
          </w:pPr>
          <w:r w:rsidRPr="00D86945">
            <w:rPr>
              <w:rStyle w:val="SubttuloChar"/>
              <w:b/>
              <w:lang w:val="pt-BR" w:bidi="pt-BR"/>
            </w:rPr>
            <w:fldChar w:fldCharType="begin"/>
          </w:r>
          <w:r w:rsidRPr="00D86945">
            <w:rPr>
              <w:rStyle w:val="SubttuloChar"/>
              <w:lang w:val="pt-BR" w:bidi="pt-BR"/>
            </w:rPr>
            <w:instrText xml:space="preserve"> DATE  \@ "MMMM d"  \* MERGEFORMAT </w:instrText>
          </w:r>
          <w:r w:rsidRPr="00D86945">
            <w:rPr>
              <w:rStyle w:val="SubttuloChar"/>
              <w:b/>
              <w:lang w:val="pt-BR" w:bidi="pt-BR"/>
            </w:rPr>
            <w:fldChar w:fldCharType="separate"/>
          </w:r>
          <w:r>
            <w:rPr>
              <w:rStyle w:val="SubttuloChar"/>
              <w:lang w:val="pt-BR" w:bidi="pt-BR"/>
            </w:rPr>
            <w:t>março 18</w:t>
          </w:r>
          <w:r w:rsidRPr="00D86945">
            <w:rPr>
              <w:rStyle w:val="SubttuloChar"/>
              <w:b/>
              <w:lang w:val="pt-BR" w:bidi="pt-BR"/>
            </w:rPr>
            <w:fldChar w:fldCharType="end"/>
          </w:r>
        </w:p>
      </w:docPartBody>
    </w:docPart>
    <w:docPart>
      <w:docPartPr>
        <w:name w:val="18A75B04CE5F4F789C686D622F694828"/>
        <w:category>
          <w:name w:val="Geral"/>
          <w:gallery w:val="placeholder"/>
        </w:category>
        <w:types>
          <w:type w:val="bbPlcHdr"/>
        </w:types>
        <w:behaviors>
          <w:behavior w:val="content"/>
        </w:behaviors>
        <w:guid w:val="{C4C41231-CA47-41C5-AD52-0545302993E2}"/>
      </w:docPartPr>
      <w:docPartBody>
        <w:p w:rsidR="000378D8" w:rsidRDefault="00E23E50">
          <w:pPr>
            <w:pStyle w:val="18A75B04CE5F4F789C686D622F694828"/>
          </w:pPr>
          <w:r w:rsidRPr="004F0028">
            <w:rPr>
              <w:lang w:bidi="pt-BR"/>
            </w:rPr>
            <w:t>Texto do Subtítulo Aqui</w:t>
          </w:r>
        </w:p>
      </w:docPartBody>
    </w:docPart>
    <w:docPart>
      <w:docPartPr>
        <w:name w:val="39F052C86AE54FAAA2FEC45F022672EF"/>
        <w:category>
          <w:name w:val="Geral"/>
          <w:gallery w:val="placeholder"/>
        </w:category>
        <w:types>
          <w:type w:val="bbPlcHdr"/>
        </w:types>
        <w:behaviors>
          <w:behavior w:val="content"/>
        </w:behaviors>
        <w:guid w:val="{E66D9129-B3A6-44D2-B377-32B39F9728BA}"/>
      </w:docPartPr>
      <w:docPartBody>
        <w:p w:rsidR="00EF183D" w:rsidRDefault="000378D8" w:rsidP="000378D8">
          <w:pPr>
            <w:pStyle w:val="39F052C86AE54FAAA2FEC45F022672EF"/>
          </w:pPr>
          <w:r w:rsidRPr="004F0028">
            <w:rPr>
              <w:lang w:bidi="pt-BR"/>
            </w:rPr>
            <w:t>Texto do Subtítulo Aqui</w:t>
          </w:r>
        </w:p>
      </w:docPartBody>
    </w:docPart>
    <w:docPart>
      <w:docPartPr>
        <w:name w:val="EDF4729B56054C13BCA457F22A63F5BC"/>
        <w:category>
          <w:name w:val="Geral"/>
          <w:gallery w:val="placeholder"/>
        </w:category>
        <w:types>
          <w:type w:val="bbPlcHdr"/>
        </w:types>
        <w:behaviors>
          <w:behavior w:val="content"/>
        </w:behaviors>
        <w:guid w:val="{7E1A1D91-88D0-417D-9B9A-97CDE31F3E7A}"/>
      </w:docPartPr>
      <w:docPartBody>
        <w:p w:rsidR="00EF183D" w:rsidRDefault="000378D8" w:rsidP="000378D8">
          <w:pPr>
            <w:pStyle w:val="EDF4729B56054C13BCA457F22A63F5BC"/>
          </w:pPr>
          <w:r w:rsidRPr="004F0028">
            <w:rPr>
              <w:lang w:bidi="pt-BR"/>
            </w:rPr>
            <w:t>Texto do Subtítulo Aqui</w:t>
          </w:r>
        </w:p>
      </w:docPartBody>
    </w:docPart>
    <w:docPart>
      <w:docPartPr>
        <w:name w:val="BA348645675F4AB2B8982A3C3371DA78"/>
        <w:category>
          <w:name w:val="Geral"/>
          <w:gallery w:val="placeholder"/>
        </w:category>
        <w:types>
          <w:type w:val="bbPlcHdr"/>
        </w:types>
        <w:behaviors>
          <w:behavior w:val="content"/>
        </w:behaviors>
        <w:guid w:val="{C08DBD80-D80A-42FC-B507-1117580B90FC}"/>
      </w:docPartPr>
      <w:docPartBody>
        <w:p w:rsidR="00951E1D" w:rsidRDefault="00AD1172" w:rsidP="00AD1172">
          <w:pPr>
            <w:pStyle w:val="BA348645675F4AB2B8982A3C3371DA78"/>
          </w:pPr>
          <w:r w:rsidRPr="004F0028">
            <w:rPr>
              <w:lang w:bidi="pt-BR"/>
            </w:rPr>
            <w:t>Texto do Subtítulo Aqui</w:t>
          </w:r>
        </w:p>
      </w:docPartBody>
    </w:docPart>
    <w:docPart>
      <w:docPartPr>
        <w:name w:val="E18B4945E3934A8D981E21A619D204C3"/>
        <w:category>
          <w:name w:val="Geral"/>
          <w:gallery w:val="placeholder"/>
        </w:category>
        <w:types>
          <w:type w:val="bbPlcHdr"/>
        </w:types>
        <w:behaviors>
          <w:behavior w:val="content"/>
        </w:behaviors>
        <w:guid w:val="{09803A28-738F-4482-A266-8627BF7973B5}"/>
      </w:docPartPr>
      <w:docPartBody>
        <w:p w:rsidR="00951E1D" w:rsidRDefault="00AD1172" w:rsidP="00AD1172">
          <w:pPr>
            <w:pStyle w:val="E18B4945E3934A8D981E21A619D204C3"/>
          </w:pPr>
          <w:r w:rsidRPr="004F0028">
            <w:rPr>
              <w:lang w:bidi="pt-BR"/>
            </w:rPr>
            <w:t>Texto do Subtítulo Aqui</w:t>
          </w:r>
        </w:p>
      </w:docPartBody>
    </w:docPart>
    <w:docPart>
      <w:docPartPr>
        <w:name w:val="A995FE26EE644EAB82F37610BEAD1260"/>
        <w:category>
          <w:name w:val="Geral"/>
          <w:gallery w:val="placeholder"/>
        </w:category>
        <w:types>
          <w:type w:val="bbPlcHdr"/>
        </w:types>
        <w:behaviors>
          <w:behavior w:val="content"/>
        </w:behaviors>
        <w:guid w:val="{0CA2233E-08D3-4F55-BAC9-CE65B479DCEC}"/>
      </w:docPartPr>
      <w:docPartBody>
        <w:p w:rsidR="00951E1D" w:rsidRDefault="00AD1172" w:rsidP="00AD1172">
          <w:pPr>
            <w:pStyle w:val="A995FE26EE644EAB82F37610BEAD1260"/>
          </w:pPr>
          <w:r w:rsidRPr="004F0028">
            <w:rPr>
              <w:lang w:bidi="pt-BR"/>
            </w:rPr>
            <w:t>Texto do Subtítulo Aqui</w:t>
          </w:r>
        </w:p>
      </w:docPartBody>
    </w:docPart>
    <w:docPart>
      <w:docPartPr>
        <w:name w:val="43C065F8B65C423BBB22E3B6573FBFBE"/>
        <w:category>
          <w:name w:val="Geral"/>
          <w:gallery w:val="placeholder"/>
        </w:category>
        <w:types>
          <w:type w:val="bbPlcHdr"/>
        </w:types>
        <w:behaviors>
          <w:behavior w:val="content"/>
        </w:behaviors>
        <w:guid w:val="{92BDE23B-2852-406E-A212-200DDC10AF3B}"/>
      </w:docPartPr>
      <w:docPartBody>
        <w:p w:rsidR="00951E1D" w:rsidRDefault="00AD1172" w:rsidP="00AD1172">
          <w:pPr>
            <w:pStyle w:val="43C065F8B65C423BBB22E3B6573FBFBE"/>
          </w:pPr>
          <w:r w:rsidRPr="004F0028">
            <w:rPr>
              <w:lang w:bidi="pt-BR"/>
            </w:rPr>
            <w:t>Texto do Subtítulo Aqui</w:t>
          </w:r>
        </w:p>
      </w:docPartBody>
    </w:docPart>
    <w:docPart>
      <w:docPartPr>
        <w:name w:val="D8DA850944D843F89A6BBE60357F8B84"/>
        <w:category>
          <w:name w:val="Geral"/>
          <w:gallery w:val="placeholder"/>
        </w:category>
        <w:types>
          <w:type w:val="bbPlcHdr"/>
        </w:types>
        <w:behaviors>
          <w:behavior w:val="content"/>
        </w:behaviors>
        <w:guid w:val="{B3EF8832-7F69-4D7C-A87D-ADE41BE1250F}"/>
      </w:docPartPr>
      <w:docPartBody>
        <w:p w:rsidR="00951E1D" w:rsidRDefault="00AD1172" w:rsidP="00AD1172">
          <w:pPr>
            <w:pStyle w:val="D8DA850944D843F89A6BBE60357F8B84"/>
          </w:pPr>
          <w:r w:rsidRPr="004F0028">
            <w:rPr>
              <w:lang w:bidi="pt-BR"/>
            </w:rPr>
            <w:t>Texto do Subtítulo Aqui</w:t>
          </w:r>
        </w:p>
      </w:docPartBody>
    </w:docPart>
    <w:docPart>
      <w:docPartPr>
        <w:name w:val="A2A227D8FD4445088FDEBA4BA23BF3AF"/>
        <w:category>
          <w:name w:val="Geral"/>
          <w:gallery w:val="placeholder"/>
        </w:category>
        <w:types>
          <w:type w:val="bbPlcHdr"/>
        </w:types>
        <w:behaviors>
          <w:behavior w:val="content"/>
        </w:behaviors>
        <w:guid w:val="{5ECC870D-A6CE-44B9-AFAF-BB5EA7AF2640}"/>
      </w:docPartPr>
      <w:docPartBody>
        <w:p w:rsidR="00951E1D" w:rsidRDefault="00AD1172" w:rsidP="00AD1172">
          <w:pPr>
            <w:pStyle w:val="A2A227D8FD4445088FDEBA4BA23BF3AF"/>
          </w:pPr>
          <w:r w:rsidRPr="004F0028">
            <w:rPr>
              <w:lang w:bidi="pt-BR"/>
            </w:rPr>
            <w:t>Texto do Subtítulo Aqui</w:t>
          </w:r>
        </w:p>
      </w:docPartBody>
    </w:docPart>
    <w:docPart>
      <w:docPartPr>
        <w:name w:val="46BF507099A840618DAF0F63287B91A9"/>
        <w:category>
          <w:name w:val="Geral"/>
          <w:gallery w:val="placeholder"/>
        </w:category>
        <w:types>
          <w:type w:val="bbPlcHdr"/>
        </w:types>
        <w:behaviors>
          <w:behavior w:val="content"/>
        </w:behaviors>
        <w:guid w:val="{5302267F-3FDA-425C-8CBC-3D6C57C9DCD9}"/>
      </w:docPartPr>
      <w:docPartBody>
        <w:p w:rsidR="00951E1D" w:rsidRDefault="00AD1172" w:rsidP="00AD1172">
          <w:pPr>
            <w:pStyle w:val="46BF507099A840618DAF0F63287B91A9"/>
          </w:pPr>
          <w:r w:rsidRPr="004F0028">
            <w:rPr>
              <w:lang w:bidi="pt-BR"/>
            </w:rPr>
            <w:t>Texto do Subtítulo Aqui</w:t>
          </w:r>
        </w:p>
      </w:docPartBody>
    </w:docPart>
    <w:docPart>
      <w:docPartPr>
        <w:name w:val="D67B00ABCBB245A6B379992338C65871"/>
        <w:category>
          <w:name w:val="Geral"/>
          <w:gallery w:val="placeholder"/>
        </w:category>
        <w:types>
          <w:type w:val="bbPlcHdr"/>
        </w:types>
        <w:behaviors>
          <w:behavior w:val="content"/>
        </w:behaviors>
        <w:guid w:val="{10732936-59F9-4097-ADAD-96FC17561C85}"/>
      </w:docPartPr>
      <w:docPartBody>
        <w:p w:rsidR="00951E1D" w:rsidRDefault="00AD1172" w:rsidP="00AD1172">
          <w:pPr>
            <w:pStyle w:val="D67B00ABCBB245A6B379992338C65871"/>
          </w:pPr>
          <w:r w:rsidRPr="004F0028">
            <w:rPr>
              <w:lang w:bidi="pt-BR"/>
            </w:rPr>
            <w:t>Texto do Subtítulo Aqui</w:t>
          </w:r>
        </w:p>
      </w:docPartBody>
    </w:docPart>
    <w:docPart>
      <w:docPartPr>
        <w:name w:val="805F1D2023BF4DC1A09748328C360473"/>
        <w:category>
          <w:name w:val="Geral"/>
          <w:gallery w:val="placeholder"/>
        </w:category>
        <w:types>
          <w:type w:val="bbPlcHdr"/>
        </w:types>
        <w:behaviors>
          <w:behavior w:val="content"/>
        </w:behaviors>
        <w:guid w:val="{8D2EA3C0-6BA5-4F3D-848C-8C665CDA9819}"/>
      </w:docPartPr>
      <w:docPartBody>
        <w:p w:rsidR="00951E1D" w:rsidRDefault="00AD1172" w:rsidP="00AD1172">
          <w:pPr>
            <w:pStyle w:val="805F1D2023BF4DC1A09748328C360473"/>
          </w:pPr>
          <w:r w:rsidRPr="004F0028">
            <w:rPr>
              <w:lang w:bidi="pt-BR"/>
            </w:rPr>
            <w:t>Texto do Subtítulo Aqui</w:t>
          </w:r>
        </w:p>
      </w:docPartBody>
    </w:docPart>
    <w:docPart>
      <w:docPartPr>
        <w:name w:val="A03FA9BC96CA4720AC12F708A6A262FB"/>
        <w:category>
          <w:name w:val="Geral"/>
          <w:gallery w:val="placeholder"/>
        </w:category>
        <w:types>
          <w:type w:val="bbPlcHdr"/>
        </w:types>
        <w:behaviors>
          <w:behavior w:val="content"/>
        </w:behaviors>
        <w:guid w:val="{4F969655-E3E3-4540-8BA2-DB6FC0CD0972}"/>
      </w:docPartPr>
      <w:docPartBody>
        <w:p w:rsidR="00951E1D" w:rsidRDefault="00AD1172" w:rsidP="00AD1172">
          <w:pPr>
            <w:pStyle w:val="A03FA9BC96CA4720AC12F708A6A262FB"/>
          </w:pPr>
          <w:r w:rsidRPr="004F0028">
            <w:rPr>
              <w:lang w:bidi="pt-BR"/>
            </w:rPr>
            <w:t>Texto do Subtítulo Aqui</w:t>
          </w:r>
        </w:p>
      </w:docPartBody>
    </w:docPart>
    <w:docPart>
      <w:docPartPr>
        <w:name w:val="C8C67830C8CD4FE1941233AB729D52E5"/>
        <w:category>
          <w:name w:val="Geral"/>
          <w:gallery w:val="placeholder"/>
        </w:category>
        <w:types>
          <w:type w:val="bbPlcHdr"/>
        </w:types>
        <w:behaviors>
          <w:behavior w:val="content"/>
        </w:behaviors>
        <w:guid w:val="{31E99070-2533-41CB-B5A2-E3654387E3A3}"/>
      </w:docPartPr>
      <w:docPartBody>
        <w:p w:rsidR="00951E1D" w:rsidRDefault="00AD1172" w:rsidP="00AD1172">
          <w:pPr>
            <w:pStyle w:val="C8C67830C8CD4FE1941233AB729D52E5"/>
          </w:pPr>
          <w:r w:rsidRPr="004F0028">
            <w:rPr>
              <w:lang w:bidi="pt-BR"/>
            </w:rPr>
            <w:t>Texto do Subtítulo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65"/>
    <w:rsid w:val="000378D8"/>
    <w:rsid w:val="000C15CB"/>
    <w:rsid w:val="000D44AF"/>
    <w:rsid w:val="000E5539"/>
    <w:rsid w:val="001F4C55"/>
    <w:rsid w:val="003B4412"/>
    <w:rsid w:val="004817BC"/>
    <w:rsid w:val="004838EE"/>
    <w:rsid w:val="004A158A"/>
    <w:rsid w:val="004B5C08"/>
    <w:rsid w:val="004F4268"/>
    <w:rsid w:val="0055357D"/>
    <w:rsid w:val="005836D4"/>
    <w:rsid w:val="006007B2"/>
    <w:rsid w:val="006B5720"/>
    <w:rsid w:val="006F6287"/>
    <w:rsid w:val="00737365"/>
    <w:rsid w:val="00757F83"/>
    <w:rsid w:val="00776F84"/>
    <w:rsid w:val="007E7701"/>
    <w:rsid w:val="00813CA6"/>
    <w:rsid w:val="00816884"/>
    <w:rsid w:val="00866BBB"/>
    <w:rsid w:val="0087095B"/>
    <w:rsid w:val="00951E1D"/>
    <w:rsid w:val="00AD1172"/>
    <w:rsid w:val="00B560ED"/>
    <w:rsid w:val="00B77124"/>
    <w:rsid w:val="00B920F8"/>
    <w:rsid w:val="00D16371"/>
    <w:rsid w:val="00D66D64"/>
    <w:rsid w:val="00E23E50"/>
    <w:rsid w:val="00E31D29"/>
    <w:rsid w:val="00EF183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bttulo">
    <w:name w:val="Subtitle"/>
    <w:basedOn w:val="Normal"/>
    <w:link w:val="SubttuloChar"/>
    <w:uiPriority w:val="2"/>
    <w:qFormat/>
    <w:pPr>
      <w:framePr w:hSpace="180" w:wrap="around" w:vAnchor="text" w:hAnchor="margin" w:y="1167"/>
      <w:spacing w:after="0" w:line="276" w:lineRule="auto"/>
    </w:pPr>
    <w:rPr>
      <w:caps/>
      <w:color w:val="44546A" w:themeColor="text2"/>
      <w:spacing w:val="20"/>
      <w:kern w:val="0"/>
      <w:sz w:val="32"/>
      <w:szCs w:val="22"/>
      <w:lang w:val="pt-PT" w:eastAsia="en-US"/>
      <w14:ligatures w14:val="none"/>
    </w:rPr>
  </w:style>
  <w:style w:type="character" w:customStyle="1" w:styleId="SubttuloChar">
    <w:name w:val="Subtítulo Char"/>
    <w:basedOn w:val="Fontepargpadro"/>
    <w:link w:val="Subttulo"/>
    <w:uiPriority w:val="2"/>
    <w:rPr>
      <w:caps/>
      <w:color w:val="44546A" w:themeColor="text2"/>
      <w:spacing w:val="20"/>
      <w:kern w:val="0"/>
      <w:sz w:val="32"/>
      <w:szCs w:val="22"/>
      <w:lang w:val="pt-PT" w:eastAsia="en-US"/>
      <w14:ligatures w14:val="none"/>
    </w:rPr>
  </w:style>
  <w:style w:type="paragraph" w:customStyle="1" w:styleId="2B4C8FCFC0414C1990C30F295FE797FB">
    <w:name w:val="2B4C8FCFC0414C1990C30F295FE797FB"/>
  </w:style>
  <w:style w:type="paragraph" w:customStyle="1" w:styleId="18A75B04CE5F4F789C686D622F694828">
    <w:name w:val="18A75B04CE5F4F789C686D622F694828"/>
  </w:style>
  <w:style w:type="paragraph" w:customStyle="1" w:styleId="39F052C86AE54FAAA2FEC45F022672EF">
    <w:name w:val="39F052C86AE54FAAA2FEC45F022672EF"/>
    <w:rsid w:val="000378D8"/>
  </w:style>
  <w:style w:type="paragraph" w:customStyle="1" w:styleId="EDF4729B56054C13BCA457F22A63F5BC">
    <w:name w:val="EDF4729B56054C13BCA457F22A63F5BC"/>
    <w:rsid w:val="000378D8"/>
  </w:style>
  <w:style w:type="paragraph" w:customStyle="1" w:styleId="BA348645675F4AB2B8982A3C3371DA78">
    <w:name w:val="BA348645675F4AB2B8982A3C3371DA78"/>
    <w:rsid w:val="00AD1172"/>
  </w:style>
  <w:style w:type="paragraph" w:customStyle="1" w:styleId="E18B4945E3934A8D981E21A619D204C3">
    <w:name w:val="E18B4945E3934A8D981E21A619D204C3"/>
    <w:rsid w:val="00AD1172"/>
  </w:style>
  <w:style w:type="paragraph" w:customStyle="1" w:styleId="A995FE26EE644EAB82F37610BEAD1260">
    <w:name w:val="A995FE26EE644EAB82F37610BEAD1260"/>
    <w:rsid w:val="00AD1172"/>
  </w:style>
  <w:style w:type="paragraph" w:customStyle="1" w:styleId="43C065F8B65C423BBB22E3B6573FBFBE">
    <w:name w:val="43C065F8B65C423BBB22E3B6573FBFBE"/>
    <w:rsid w:val="00AD1172"/>
  </w:style>
  <w:style w:type="paragraph" w:customStyle="1" w:styleId="D8DA850944D843F89A6BBE60357F8B84">
    <w:name w:val="D8DA850944D843F89A6BBE60357F8B84"/>
    <w:rsid w:val="00AD1172"/>
  </w:style>
  <w:style w:type="paragraph" w:customStyle="1" w:styleId="A2A227D8FD4445088FDEBA4BA23BF3AF">
    <w:name w:val="A2A227D8FD4445088FDEBA4BA23BF3AF"/>
    <w:rsid w:val="00AD1172"/>
  </w:style>
  <w:style w:type="paragraph" w:customStyle="1" w:styleId="46BF507099A840618DAF0F63287B91A9">
    <w:name w:val="46BF507099A840618DAF0F63287B91A9"/>
    <w:rsid w:val="00AD1172"/>
  </w:style>
  <w:style w:type="paragraph" w:customStyle="1" w:styleId="D67B00ABCBB245A6B379992338C65871">
    <w:name w:val="D67B00ABCBB245A6B379992338C65871"/>
    <w:rsid w:val="00AD1172"/>
  </w:style>
  <w:style w:type="paragraph" w:customStyle="1" w:styleId="805F1D2023BF4DC1A09748328C360473">
    <w:name w:val="805F1D2023BF4DC1A09748328C360473"/>
    <w:rsid w:val="00AD1172"/>
  </w:style>
  <w:style w:type="paragraph" w:customStyle="1" w:styleId="A03FA9BC96CA4720AC12F708A6A262FB">
    <w:name w:val="A03FA9BC96CA4720AC12F708A6A262FB"/>
    <w:rsid w:val="00AD1172"/>
  </w:style>
  <w:style w:type="paragraph" w:customStyle="1" w:styleId="C8C67830C8CD4FE1941233AB729D52E5">
    <w:name w:val="C8C67830C8CD4FE1941233AB729D52E5"/>
    <w:rsid w:val="00AD11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42BF8-67F1-4A63-A879-B7E146C3A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Relatório .dotx</Template>
  <TotalTime>1899</TotalTime>
  <Pages>28</Pages>
  <Words>6380</Words>
  <Characters>34457</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Marques</dc:creator>
  <cp:keywords/>
  <dc:description/>
  <cp:lastModifiedBy>ERYKA LIMA DA SILVA</cp:lastModifiedBy>
  <cp:revision>48</cp:revision>
  <cp:lastPrinted>2006-08-01T17:47:00Z</cp:lastPrinted>
  <dcterms:created xsi:type="dcterms:W3CDTF">2026-04-24T12:14:00Z</dcterms:created>
  <dcterms:modified xsi:type="dcterms:W3CDTF">2026-05-22T02:02:00Z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